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89576" w14:textId="4BF3F863" w:rsidR="00BF198F" w:rsidRPr="0062171F" w:rsidRDefault="00BF198F" w:rsidP="0062171F">
      <w:pPr>
        <w:spacing w:after="60" w:line="240" w:lineRule="auto"/>
        <w:jc w:val="both"/>
        <w:rPr>
          <w:rFonts w:ascii="Arial" w:eastAsia="Times New Roman" w:hAnsi="Arial" w:cs="Arial"/>
          <w:b/>
          <w:color w:val="000000"/>
          <w:lang w:eastAsia="fr-F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62171F">
        <w:rPr>
          <w:rFonts w:ascii="Arial" w:eastAsia="Times New Roman" w:hAnsi="Arial" w:cs="Arial"/>
          <w:b/>
          <w:color w:val="000000"/>
          <w:lang w:eastAsia="fr-F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FORMULAIRE DE CONSENTEMENT TYPE – GRDF ADICT</w:t>
      </w:r>
    </w:p>
    <w:p w14:paraId="4AAACA00" w14:textId="77777777" w:rsidR="00BF198F" w:rsidRDefault="00BF198F" w:rsidP="00BF198F">
      <w:pPr>
        <w:rPr>
          <w:rFonts w:ascii="Arial" w:hAnsi="Arial" w:cs="Arial"/>
          <w:sz w:val="18"/>
        </w:rPr>
      </w:pPr>
      <w:r w:rsidRPr="00D017FF">
        <w:rPr>
          <w:rFonts w:ascii="Arial" w:hAnsi="Arial" w:cs="Arial"/>
          <w:sz w:val="18"/>
        </w:rPr>
        <w:t>Je soussigné :</w:t>
      </w:r>
    </w:p>
    <w:p w14:paraId="15143ED7" w14:textId="77777777" w:rsidR="00BF198F" w:rsidRPr="00D017FF" w:rsidRDefault="00BF198F" w:rsidP="00BF198F">
      <w:pPr>
        <w:rPr>
          <w:rFonts w:ascii="Arial" w:hAnsi="Arial" w:cs="Arial"/>
          <w:sz w:val="18"/>
        </w:rPr>
      </w:pPr>
    </w:p>
    <w:tbl>
      <w:tblPr>
        <w:tblStyle w:val="Grilledutableau3"/>
        <w:tblW w:w="10343" w:type="dxa"/>
        <w:tblInd w:w="-531" w:type="dxa"/>
        <w:tblLook w:val="04A0" w:firstRow="1" w:lastRow="0" w:firstColumn="1" w:lastColumn="0" w:noHBand="0" w:noVBand="1"/>
      </w:tblPr>
      <w:tblGrid>
        <w:gridCol w:w="10343"/>
      </w:tblGrid>
      <w:tr w:rsidR="00BF198F" w:rsidRPr="00D017FF" w14:paraId="664ECF4F" w14:textId="77777777" w:rsidTr="00D75B06">
        <w:tc>
          <w:tcPr>
            <w:tcW w:w="10343" w:type="dxa"/>
            <w:tcBorders>
              <w:bottom w:val="single" w:sz="4" w:space="0" w:color="auto"/>
            </w:tcBorders>
            <w:shd w:val="clear" w:color="auto" w:fill="000000"/>
          </w:tcPr>
          <w:p w14:paraId="44BB739B" w14:textId="77777777" w:rsidR="00BF198F" w:rsidRPr="00D017FF" w:rsidRDefault="00BF198F" w:rsidP="00F36EC7">
            <w:pPr>
              <w:rPr>
                <w:color w:val="FFFFFF"/>
                <w:sz w:val="16"/>
              </w:rPr>
            </w:pPr>
            <w:r w:rsidRPr="00D017FF">
              <w:rPr>
                <w:color w:val="FFFFFF"/>
                <w:sz w:val="16"/>
              </w:rPr>
              <w:t>A - CLIENT TITULAIRE DU CONTRAT DE FOURNITURE (particulier) – Ne remplir que le cadre A ou B</w:t>
            </w:r>
          </w:p>
        </w:tc>
      </w:tr>
      <w:tr w:rsidR="00BF198F" w:rsidRPr="00D017FF" w14:paraId="5025B361" w14:textId="77777777" w:rsidTr="00D75B06">
        <w:tc>
          <w:tcPr>
            <w:tcW w:w="10343" w:type="dxa"/>
            <w:tcBorders>
              <w:top w:val="single" w:sz="4" w:space="0" w:color="auto"/>
              <w:left w:val="single" w:sz="4" w:space="0" w:color="auto"/>
              <w:bottom w:val="nil"/>
              <w:right w:val="single" w:sz="4" w:space="0" w:color="auto"/>
            </w:tcBorders>
          </w:tcPr>
          <w:p w14:paraId="7873E6E8" w14:textId="77777777" w:rsidR="00BF198F" w:rsidRPr="00D017FF" w:rsidRDefault="00BF198F" w:rsidP="00F36EC7">
            <w:pPr>
              <w:rPr>
                <w:sz w:val="16"/>
              </w:rPr>
            </w:pPr>
            <w:r w:rsidRPr="00D017FF">
              <w:rPr>
                <w:sz w:val="16"/>
              </w:rPr>
              <w:t xml:space="preserve">M. </w:t>
            </w:r>
            <w:sdt>
              <w:sdtPr>
                <w:rPr>
                  <w:sz w:val="16"/>
                </w:rPr>
                <w:id w:val="148869829"/>
                <w14:checkbox>
                  <w14:checked w14:val="0"/>
                  <w14:checkedState w14:val="2612" w14:font="MS Gothic"/>
                  <w14:uncheckedState w14:val="2610" w14:font="MS Gothic"/>
                </w14:checkbox>
              </w:sdtPr>
              <w:sdtEndPr/>
              <w:sdtContent>
                <w:r w:rsidRPr="00D017FF">
                  <w:rPr>
                    <w:rFonts w:ascii="Segoe UI Symbol" w:hAnsi="Segoe UI Symbol" w:cs="Segoe UI Symbol"/>
                    <w:sz w:val="16"/>
                  </w:rPr>
                  <w:t>☐</w:t>
                </w:r>
              </w:sdtContent>
            </w:sdt>
            <w:r w:rsidRPr="00D017FF">
              <w:rPr>
                <w:sz w:val="16"/>
              </w:rPr>
              <w:t xml:space="preserve">  Mme </w:t>
            </w:r>
            <w:sdt>
              <w:sdtPr>
                <w:rPr>
                  <w:sz w:val="16"/>
                </w:rPr>
                <w:id w:val="-390347088"/>
                <w14:checkbox>
                  <w14:checked w14:val="0"/>
                  <w14:checkedState w14:val="2612" w14:font="MS Gothic"/>
                  <w14:uncheckedState w14:val="2610" w14:font="MS Gothic"/>
                </w14:checkbox>
              </w:sdtPr>
              <w:sdtEndPr/>
              <w:sdtContent>
                <w:r w:rsidRPr="00D017FF">
                  <w:rPr>
                    <w:rFonts w:ascii="Segoe UI Symbol" w:hAnsi="Segoe UI Symbol" w:cs="Segoe UI Symbol"/>
                    <w:sz w:val="16"/>
                  </w:rPr>
                  <w:t>☐</w:t>
                </w:r>
              </w:sdtContent>
            </w:sdt>
          </w:p>
          <w:p w14:paraId="116E50FD" w14:textId="77777777" w:rsidR="00BF198F" w:rsidRPr="00D017FF" w:rsidRDefault="00BF198F" w:rsidP="00F36EC7">
            <w:pPr>
              <w:rPr>
                <w:sz w:val="16"/>
              </w:rPr>
            </w:pPr>
            <w:r w:rsidRPr="00D017FF">
              <w:rPr>
                <w:sz w:val="16"/>
              </w:rPr>
              <w:t>Nom : </w:t>
            </w:r>
            <w:sdt>
              <w:sdtPr>
                <w:rPr>
                  <w:sz w:val="16"/>
                </w:rPr>
                <w:id w:val="-990248106"/>
                <w:placeholder>
                  <w:docPart w:val="511602CFBA96424EAD4AAAAF35D0DFA3"/>
                </w:placeholder>
                <w:showingPlcHdr/>
                <w:text/>
              </w:sdtPr>
              <w:sdtEndPr/>
              <w:sdtContent>
                <w:r w:rsidRPr="00D017FF">
                  <w:rPr>
                    <w:color w:val="808080"/>
                    <w:sz w:val="16"/>
                  </w:rPr>
                  <w:t>Cliquez ici pour entrer du texte</w:t>
                </w:r>
              </w:sdtContent>
            </w:sdt>
            <w:r w:rsidRPr="00D017FF">
              <w:rPr>
                <w:sz w:val="16"/>
              </w:rPr>
              <w:t xml:space="preserve"> </w:t>
            </w:r>
          </w:p>
        </w:tc>
      </w:tr>
      <w:tr w:rsidR="00BF198F" w:rsidRPr="00D017FF" w14:paraId="6AD106C1" w14:textId="77777777" w:rsidTr="00D75B06">
        <w:tc>
          <w:tcPr>
            <w:tcW w:w="10343" w:type="dxa"/>
            <w:tcBorders>
              <w:top w:val="nil"/>
              <w:left w:val="single" w:sz="4" w:space="0" w:color="auto"/>
              <w:bottom w:val="nil"/>
              <w:right w:val="single" w:sz="4" w:space="0" w:color="auto"/>
            </w:tcBorders>
          </w:tcPr>
          <w:p w14:paraId="515F764A" w14:textId="77777777" w:rsidR="00BF198F" w:rsidRPr="00D017FF" w:rsidRDefault="00BF198F" w:rsidP="00F36EC7">
            <w:pPr>
              <w:rPr>
                <w:sz w:val="16"/>
              </w:rPr>
            </w:pPr>
            <w:r w:rsidRPr="00D017FF">
              <w:rPr>
                <w:sz w:val="16"/>
              </w:rPr>
              <w:t xml:space="preserve">Prénom : </w:t>
            </w:r>
            <w:sdt>
              <w:sdtPr>
                <w:rPr>
                  <w:sz w:val="16"/>
                </w:rPr>
                <w:id w:val="1281686597"/>
                <w:placeholder>
                  <w:docPart w:val="53AB0293BD074214A2EC7E4EBB00D5DC"/>
                </w:placeholder>
                <w:showingPlcHdr/>
                <w:text/>
              </w:sdtPr>
              <w:sdtEndPr/>
              <w:sdtContent>
                <w:r w:rsidRPr="00D017FF">
                  <w:rPr>
                    <w:color w:val="808080"/>
                    <w:sz w:val="16"/>
                  </w:rPr>
                  <w:t>Cliquez ici pour entrer du texte.</w:t>
                </w:r>
              </w:sdtContent>
            </w:sdt>
          </w:p>
          <w:p w14:paraId="5649DDDB" w14:textId="77777777" w:rsidR="00BF198F" w:rsidRPr="00D017FF" w:rsidRDefault="00BF198F" w:rsidP="00F36EC7">
            <w:pPr>
              <w:rPr>
                <w:sz w:val="16"/>
              </w:rPr>
            </w:pPr>
            <w:r w:rsidRPr="00D017FF">
              <w:rPr>
                <w:sz w:val="16"/>
              </w:rPr>
              <w:t xml:space="preserve">Date de naissance : </w:t>
            </w:r>
            <w:sdt>
              <w:sdtPr>
                <w:rPr>
                  <w:sz w:val="16"/>
                </w:rPr>
                <w:id w:val="1076712672"/>
                <w:placeholder>
                  <w:docPart w:val="4074C2E8D36F44AF818A32F881313B26"/>
                </w:placeholder>
                <w:showingPlcHdr/>
                <w:date>
                  <w:dateFormat w:val="dd/MM/yyyy"/>
                  <w:lid w:val="fr-FR"/>
                  <w:storeMappedDataAs w:val="dateTime"/>
                  <w:calendar w:val="gregorian"/>
                </w:date>
              </w:sdtPr>
              <w:sdtEndPr/>
              <w:sdtContent>
                <w:r w:rsidRPr="00D017FF">
                  <w:rPr>
                    <w:color w:val="808080"/>
                    <w:sz w:val="16"/>
                  </w:rPr>
                  <w:t>Cliquez ici pour entrer une date.</w:t>
                </w:r>
              </w:sdtContent>
            </w:sdt>
          </w:p>
        </w:tc>
      </w:tr>
      <w:tr w:rsidR="00BF198F" w:rsidRPr="00D017FF" w14:paraId="57D1163F" w14:textId="77777777" w:rsidTr="00D75B06">
        <w:tc>
          <w:tcPr>
            <w:tcW w:w="10343" w:type="dxa"/>
            <w:tcBorders>
              <w:top w:val="nil"/>
              <w:left w:val="single" w:sz="4" w:space="0" w:color="auto"/>
              <w:bottom w:val="nil"/>
              <w:right w:val="single" w:sz="4" w:space="0" w:color="auto"/>
            </w:tcBorders>
          </w:tcPr>
          <w:p w14:paraId="6FFCFF0A" w14:textId="77777777" w:rsidR="00BF198F" w:rsidRPr="00D017FF" w:rsidRDefault="00BF198F" w:rsidP="00F36EC7">
            <w:pPr>
              <w:rPr>
                <w:sz w:val="16"/>
              </w:rPr>
            </w:pPr>
            <w:r w:rsidRPr="00D017FF">
              <w:rPr>
                <w:sz w:val="16"/>
              </w:rPr>
              <w:t xml:space="preserve">Adresse : </w:t>
            </w:r>
            <w:sdt>
              <w:sdtPr>
                <w:rPr>
                  <w:sz w:val="16"/>
                </w:rPr>
                <w:id w:val="2057044091"/>
                <w:placeholder>
                  <w:docPart w:val="F989644F810E468D92B1249F06A6FF7A"/>
                </w:placeholder>
                <w:showingPlcHdr/>
                <w:text/>
              </w:sdtPr>
              <w:sdtEndPr/>
              <w:sdtContent>
                <w:r w:rsidRPr="00D017FF">
                  <w:rPr>
                    <w:color w:val="808080"/>
                    <w:sz w:val="16"/>
                  </w:rPr>
                  <w:t>Cliquez ici pour entrer du texte.</w:t>
                </w:r>
              </w:sdtContent>
            </w:sdt>
          </w:p>
        </w:tc>
      </w:tr>
      <w:tr w:rsidR="00BF198F" w:rsidRPr="00D017FF" w14:paraId="7D384722" w14:textId="77777777" w:rsidTr="00D75B06">
        <w:tc>
          <w:tcPr>
            <w:tcW w:w="10343" w:type="dxa"/>
            <w:tcBorders>
              <w:top w:val="nil"/>
              <w:left w:val="single" w:sz="4" w:space="0" w:color="auto"/>
              <w:bottom w:val="nil"/>
              <w:right w:val="single" w:sz="4" w:space="0" w:color="auto"/>
            </w:tcBorders>
          </w:tcPr>
          <w:p w14:paraId="0B4F5338" w14:textId="77777777" w:rsidR="00BF198F" w:rsidRPr="00D017FF" w:rsidRDefault="00BF198F" w:rsidP="00F36EC7">
            <w:pPr>
              <w:rPr>
                <w:sz w:val="16"/>
              </w:rPr>
            </w:pPr>
            <w:r w:rsidRPr="00D017FF">
              <w:rPr>
                <w:sz w:val="16"/>
              </w:rPr>
              <w:t xml:space="preserve">Code Postal : _ _ _ _ _                        Commune : </w:t>
            </w:r>
            <w:sdt>
              <w:sdtPr>
                <w:rPr>
                  <w:sz w:val="16"/>
                </w:rPr>
                <w:id w:val="-1176646901"/>
                <w:placeholder>
                  <w:docPart w:val="7465CD719AC04B5A99F4005CF0EBCBE0"/>
                </w:placeholder>
                <w:showingPlcHdr/>
                <w:text/>
              </w:sdtPr>
              <w:sdtEndPr/>
              <w:sdtContent>
                <w:r w:rsidRPr="00D017FF">
                  <w:rPr>
                    <w:color w:val="808080"/>
                    <w:sz w:val="16"/>
                  </w:rPr>
                  <w:t>Cliquez ici pour entrer du texte.</w:t>
                </w:r>
              </w:sdtContent>
            </w:sdt>
            <w:r w:rsidRPr="00D017FF">
              <w:rPr>
                <w:sz w:val="16"/>
              </w:rPr>
              <w:t xml:space="preserve"> </w:t>
            </w:r>
          </w:p>
        </w:tc>
      </w:tr>
      <w:tr w:rsidR="00BF198F" w:rsidRPr="00D017FF" w14:paraId="7694D3B1" w14:textId="77777777" w:rsidTr="00D75B06">
        <w:tc>
          <w:tcPr>
            <w:tcW w:w="10343" w:type="dxa"/>
            <w:tcBorders>
              <w:top w:val="nil"/>
              <w:left w:val="single" w:sz="4" w:space="0" w:color="auto"/>
              <w:bottom w:val="single" w:sz="4" w:space="0" w:color="auto"/>
              <w:right w:val="single" w:sz="4" w:space="0" w:color="auto"/>
            </w:tcBorders>
          </w:tcPr>
          <w:p w14:paraId="730DE19A" w14:textId="77777777" w:rsidR="00BF198F" w:rsidRPr="00D017FF" w:rsidRDefault="00BF198F" w:rsidP="00F36EC7">
            <w:pPr>
              <w:rPr>
                <w:sz w:val="16"/>
              </w:rPr>
            </w:pPr>
            <w:r w:rsidRPr="00D017FF">
              <w:rPr>
                <w:sz w:val="16"/>
              </w:rPr>
              <w:t xml:space="preserve">Courriel : </w:t>
            </w:r>
            <w:sdt>
              <w:sdtPr>
                <w:rPr>
                  <w:sz w:val="16"/>
                </w:rPr>
                <w:id w:val="-694697886"/>
                <w:placeholder>
                  <w:docPart w:val="B2430D576D504983BA071B7C7F8D83B7"/>
                </w:placeholder>
                <w:showingPlcHdr/>
                <w:text/>
              </w:sdtPr>
              <w:sdtEndPr/>
              <w:sdtContent>
                <w:r w:rsidRPr="00D017FF">
                  <w:rPr>
                    <w:color w:val="808080"/>
                    <w:sz w:val="16"/>
                  </w:rPr>
                  <w:t>Cliquez ici pour entrer du texte.</w:t>
                </w:r>
              </w:sdtContent>
            </w:sdt>
            <w:r w:rsidRPr="00D017FF">
              <w:rPr>
                <w:sz w:val="16"/>
              </w:rPr>
              <w:t>@</w:t>
            </w:r>
            <w:sdt>
              <w:sdtPr>
                <w:rPr>
                  <w:sz w:val="16"/>
                </w:rPr>
                <w:id w:val="-476763751"/>
                <w:placeholder>
                  <w:docPart w:val="CB9BC10DB5314DBEA9CDA2FB23A654E4"/>
                </w:placeholder>
                <w:showingPlcHdr/>
                <w:text/>
              </w:sdtPr>
              <w:sdtEndPr/>
              <w:sdtContent>
                <w:r w:rsidRPr="00D017FF">
                  <w:rPr>
                    <w:color w:val="808080"/>
                    <w:sz w:val="16"/>
                  </w:rPr>
                  <w:t>Cliquez ici pour entrer du texte.</w:t>
                </w:r>
              </w:sdtContent>
            </w:sdt>
            <w:r w:rsidRPr="00D017FF">
              <w:rPr>
                <w:sz w:val="16"/>
              </w:rPr>
              <w:t xml:space="preserve"> </w:t>
            </w:r>
          </w:p>
        </w:tc>
      </w:tr>
      <w:tr w:rsidR="00BF198F" w:rsidRPr="00D017FF" w14:paraId="3DCCC1F0" w14:textId="77777777" w:rsidTr="00D75B06">
        <w:tc>
          <w:tcPr>
            <w:tcW w:w="10343" w:type="dxa"/>
            <w:tcBorders>
              <w:top w:val="single" w:sz="4" w:space="0" w:color="auto"/>
              <w:left w:val="nil"/>
              <w:bottom w:val="single" w:sz="4" w:space="0" w:color="auto"/>
              <w:right w:val="nil"/>
            </w:tcBorders>
          </w:tcPr>
          <w:p w14:paraId="468A2C28" w14:textId="77777777" w:rsidR="00BF198F" w:rsidRPr="00D017FF" w:rsidRDefault="00BF198F" w:rsidP="00F36EC7">
            <w:pPr>
              <w:rPr>
                <w:sz w:val="16"/>
              </w:rPr>
            </w:pPr>
          </w:p>
        </w:tc>
      </w:tr>
      <w:tr w:rsidR="00BF198F" w:rsidRPr="00D017FF" w14:paraId="6AA8AD5C" w14:textId="77777777" w:rsidTr="00D75B06">
        <w:tc>
          <w:tcPr>
            <w:tcW w:w="10343" w:type="dxa"/>
            <w:tcBorders>
              <w:top w:val="single" w:sz="4" w:space="0" w:color="auto"/>
              <w:bottom w:val="single" w:sz="4" w:space="0" w:color="auto"/>
            </w:tcBorders>
            <w:shd w:val="clear" w:color="auto" w:fill="000000"/>
          </w:tcPr>
          <w:p w14:paraId="7338F1FF" w14:textId="77777777" w:rsidR="00BF198F" w:rsidRPr="00D017FF" w:rsidRDefault="00BF198F" w:rsidP="00F36EC7">
            <w:pPr>
              <w:rPr>
                <w:color w:val="FFFFFF"/>
                <w:sz w:val="16"/>
              </w:rPr>
            </w:pPr>
            <w:r w:rsidRPr="00D017FF">
              <w:rPr>
                <w:color w:val="FFFFFF"/>
                <w:sz w:val="16"/>
              </w:rPr>
              <w:t>B - CLIENT TITULAIRE DU CONTRAT DE FOURNITURE (professionnel ou collectivité) – Ne remplir que le cadre A ou B</w:t>
            </w:r>
          </w:p>
        </w:tc>
      </w:tr>
      <w:tr w:rsidR="00BF198F" w:rsidRPr="00D017FF" w14:paraId="42D3D45B" w14:textId="77777777" w:rsidTr="00D75B06">
        <w:tc>
          <w:tcPr>
            <w:tcW w:w="10343" w:type="dxa"/>
            <w:tcBorders>
              <w:bottom w:val="nil"/>
            </w:tcBorders>
          </w:tcPr>
          <w:p w14:paraId="640F87A6" w14:textId="77777777" w:rsidR="00BF198F" w:rsidRPr="00D017FF" w:rsidRDefault="00BF198F" w:rsidP="00F36EC7">
            <w:pPr>
              <w:rPr>
                <w:sz w:val="16"/>
              </w:rPr>
            </w:pPr>
            <w:r w:rsidRPr="00D017FF">
              <w:rPr>
                <w:sz w:val="16"/>
              </w:rPr>
              <w:t>Type de structure</w:t>
            </w:r>
            <w:r>
              <w:rPr>
                <w:sz w:val="16"/>
              </w:rPr>
              <w:t xml:space="preserve"> / Forme juridique</w:t>
            </w:r>
            <w:r w:rsidRPr="00D017FF">
              <w:rPr>
                <w:sz w:val="16"/>
              </w:rPr>
              <w:t xml:space="preserve"> : </w:t>
            </w:r>
            <w:sdt>
              <w:sdtPr>
                <w:rPr>
                  <w:sz w:val="16"/>
                </w:rPr>
                <w:id w:val="414526791"/>
                <w:placeholder>
                  <w:docPart w:val="14313F51E8594CF69EF33B12220199D0"/>
                </w:placeholder>
                <w:showingPlcHdr/>
                <w:text/>
              </w:sdtPr>
              <w:sdtEndPr/>
              <w:sdtContent>
                <w:r w:rsidRPr="00D017FF">
                  <w:rPr>
                    <w:color w:val="808080"/>
                    <w:sz w:val="16"/>
                  </w:rPr>
                  <w:t>Cliquez ici pour entrer du texte.</w:t>
                </w:r>
              </w:sdtContent>
            </w:sdt>
          </w:p>
        </w:tc>
      </w:tr>
      <w:tr w:rsidR="00BF198F" w:rsidRPr="00D017FF" w14:paraId="68179FBA" w14:textId="77777777" w:rsidTr="00D75B06">
        <w:tc>
          <w:tcPr>
            <w:tcW w:w="10343" w:type="dxa"/>
            <w:tcBorders>
              <w:top w:val="nil"/>
              <w:bottom w:val="nil"/>
            </w:tcBorders>
          </w:tcPr>
          <w:p w14:paraId="538673DC" w14:textId="77777777" w:rsidR="00BF198F" w:rsidRPr="00D017FF" w:rsidRDefault="00BF198F" w:rsidP="00F36EC7">
            <w:pPr>
              <w:rPr>
                <w:sz w:val="16"/>
              </w:rPr>
            </w:pPr>
            <w:r w:rsidRPr="00D017FF">
              <w:rPr>
                <w:sz w:val="16"/>
              </w:rPr>
              <w:t xml:space="preserve">Dénomination sociale : </w:t>
            </w:r>
            <w:sdt>
              <w:sdtPr>
                <w:rPr>
                  <w:sz w:val="16"/>
                </w:rPr>
                <w:id w:val="1355312572"/>
                <w:placeholder>
                  <w:docPart w:val="0DA9A661C4994A29B6F756CD5C782901"/>
                </w:placeholder>
                <w:showingPlcHdr/>
                <w:text/>
              </w:sdtPr>
              <w:sdtEndPr/>
              <w:sdtContent>
                <w:r w:rsidRPr="00D017FF">
                  <w:rPr>
                    <w:color w:val="808080"/>
                    <w:sz w:val="16"/>
                  </w:rPr>
                  <w:t>Cliquez ici pour entrer du texte.</w:t>
                </w:r>
              </w:sdtContent>
            </w:sdt>
          </w:p>
        </w:tc>
      </w:tr>
      <w:tr w:rsidR="00BF198F" w:rsidRPr="00D017FF" w14:paraId="5434ECCF" w14:textId="77777777" w:rsidTr="00D75B06">
        <w:tc>
          <w:tcPr>
            <w:tcW w:w="10343" w:type="dxa"/>
            <w:tcBorders>
              <w:top w:val="nil"/>
              <w:bottom w:val="nil"/>
            </w:tcBorders>
          </w:tcPr>
          <w:p w14:paraId="6D57967B" w14:textId="77777777" w:rsidR="00BF198F" w:rsidRPr="00D017FF" w:rsidRDefault="00BF198F" w:rsidP="00F36EC7">
            <w:pPr>
              <w:rPr>
                <w:sz w:val="16"/>
              </w:rPr>
            </w:pPr>
            <w:r w:rsidRPr="00D017FF">
              <w:rPr>
                <w:sz w:val="16"/>
              </w:rPr>
              <w:t xml:space="preserve">Nom commercial (si différent de la dénomination sociale) : </w:t>
            </w:r>
            <w:sdt>
              <w:sdtPr>
                <w:rPr>
                  <w:sz w:val="16"/>
                </w:rPr>
                <w:id w:val="580563735"/>
                <w:placeholder>
                  <w:docPart w:val="FEF7B66FBC1D4D85871B781A37127419"/>
                </w:placeholder>
                <w:showingPlcHdr/>
                <w:text/>
              </w:sdtPr>
              <w:sdtEndPr/>
              <w:sdtContent>
                <w:r w:rsidRPr="00D017FF">
                  <w:rPr>
                    <w:color w:val="808080"/>
                    <w:sz w:val="16"/>
                  </w:rPr>
                  <w:t>Cliquez ici pour entrer du texte.</w:t>
                </w:r>
              </w:sdtContent>
            </w:sdt>
          </w:p>
        </w:tc>
      </w:tr>
      <w:tr w:rsidR="00BF198F" w:rsidRPr="00D017FF" w14:paraId="446277F4" w14:textId="77777777" w:rsidTr="00D75B06">
        <w:tc>
          <w:tcPr>
            <w:tcW w:w="10343" w:type="dxa"/>
            <w:tcBorders>
              <w:top w:val="nil"/>
              <w:bottom w:val="nil"/>
            </w:tcBorders>
          </w:tcPr>
          <w:p w14:paraId="0D6DB26B" w14:textId="77777777" w:rsidR="00BF198F" w:rsidRPr="00D017FF" w:rsidRDefault="00BF198F" w:rsidP="00F36EC7">
            <w:pPr>
              <w:rPr>
                <w:sz w:val="16"/>
              </w:rPr>
            </w:pPr>
            <w:r w:rsidRPr="00D017FF">
              <w:rPr>
                <w:sz w:val="16"/>
              </w:rPr>
              <w:t>N° d’identification</w:t>
            </w:r>
            <w:r>
              <w:rPr>
                <w:sz w:val="16"/>
              </w:rPr>
              <w:t xml:space="preserve"> (RCS ou SIRET)</w:t>
            </w:r>
            <w:r w:rsidRPr="00D017FF">
              <w:rPr>
                <w:sz w:val="16"/>
              </w:rPr>
              <w:t xml:space="preserve"> : </w:t>
            </w:r>
            <w:sdt>
              <w:sdtPr>
                <w:rPr>
                  <w:sz w:val="16"/>
                </w:rPr>
                <w:id w:val="-411783350"/>
                <w:placeholder>
                  <w:docPart w:val="4921948A7776444389A5E60D9160A4A9"/>
                </w:placeholder>
                <w:showingPlcHdr/>
                <w:text/>
              </w:sdtPr>
              <w:sdtEndPr/>
              <w:sdtContent>
                <w:r w:rsidRPr="00D017FF">
                  <w:rPr>
                    <w:color w:val="808080"/>
                    <w:sz w:val="16"/>
                  </w:rPr>
                  <w:t>Cliquez ici pour entrer du texte.</w:t>
                </w:r>
              </w:sdtContent>
            </w:sdt>
          </w:p>
        </w:tc>
      </w:tr>
      <w:tr w:rsidR="00BF198F" w:rsidRPr="00D017FF" w14:paraId="00B0D210" w14:textId="77777777" w:rsidTr="00D75B06">
        <w:tc>
          <w:tcPr>
            <w:tcW w:w="10343" w:type="dxa"/>
            <w:tcBorders>
              <w:top w:val="nil"/>
              <w:bottom w:val="nil"/>
            </w:tcBorders>
          </w:tcPr>
          <w:p w14:paraId="10A0B79E" w14:textId="77777777" w:rsidR="00BF198F" w:rsidRPr="00D017FF" w:rsidRDefault="00BF198F" w:rsidP="00F36EC7">
            <w:pPr>
              <w:rPr>
                <w:sz w:val="16"/>
              </w:rPr>
            </w:pPr>
            <w:r w:rsidRPr="00D017FF">
              <w:rPr>
                <w:sz w:val="16"/>
              </w:rPr>
              <w:t xml:space="preserve">Adresse : </w:t>
            </w:r>
            <w:sdt>
              <w:sdtPr>
                <w:rPr>
                  <w:sz w:val="16"/>
                </w:rPr>
                <w:id w:val="493234758"/>
                <w:placeholder>
                  <w:docPart w:val="9C1AD5859F7A4C65AB660E7A5D60E8EB"/>
                </w:placeholder>
                <w:showingPlcHdr/>
                <w:text/>
              </w:sdtPr>
              <w:sdtEndPr/>
              <w:sdtContent>
                <w:r w:rsidRPr="00D017FF">
                  <w:rPr>
                    <w:color w:val="808080"/>
                    <w:sz w:val="16"/>
                  </w:rPr>
                  <w:t>Cliquez ici pour entrer du texte.</w:t>
                </w:r>
              </w:sdtContent>
            </w:sdt>
          </w:p>
        </w:tc>
      </w:tr>
      <w:tr w:rsidR="00BF198F" w:rsidRPr="00D017FF" w14:paraId="711D6012" w14:textId="77777777" w:rsidTr="00D75B06">
        <w:tc>
          <w:tcPr>
            <w:tcW w:w="10343" w:type="dxa"/>
            <w:tcBorders>
              <w:top w:val="nil"/>
              <w:bottom w:val="nil"/>
            </w:tcBorders>
          </w:tcPr>
          <w:p w14:paraId="1A7762FE" w14:textId="77777777" w:rsidR="00BF198F" w:rsidRPr="00D017FF" w:rsidRDefault="00BF198F" w:rsidP="00F36EC7">
            <w:pPr>
              <w:rPr>
                <w:sz w:val="16"/>
              </w:rPr>
            </w:pPr>
            <w:r w:rsidRPr="00D017FF">
              <w:rPr>
                <w:sz w:val="16"/>
              </w:rPr>
              <w:t xml:space="preserve">Code Postal : _ _ _ _ _                        Commune : </w:t>
            </w:r>
            <w:sdt>
              <w:sdtPr>
                <w:rPr>
                  <w:sz w:val="16"/>
                </w:rPr>
                <w:id w:val="205612832"/>
                <w:placeholder>
                  <w:docPart w:val="DAA11674E73940FF915803DC816E0127"/>
                </w:placeholder>
                <w:showingPlcHdr/>
                <w:text/>
              </w:sdtPr>
              <w:sdtEndPr/>
              <w:sdtContent>
                <w:r w:rsidRPr="00D017FF">
                  <w:rPr>
                    <w:color w:val="808080"/>
                    <w:sz w:val="16"/>
                  </w:rPr>
                  <w:t>Cliquez ici pour entrer du texte.</w:t>
                </w:r>
              </w:sdtContent>
            </w:sdt>
            <w:r w:rsidRPr="00D017FF">
              <w:rPr>
                <w:sz w:val="16"/>
              </w:rPr>
              <w:t xml:space="preserve"> </w:t>
            </w:r>
          </w:p>
        </w:tc>
      </w:tr>
      <w:tr w:rsidR="00BF198F" w:rsidRPr="00D017FF" w14:paraId="6299F77E" w14:textId="77777777" w:rsidTr="00D75B06">
        <w:tc>
          <w:tcPr>
            <w:tcW w:w="10343" w:type="dxa"/>
            <w:tcBorders>
              <w:top w:val="nil"/>
              <w:bottom w:val="nil"/>
            </w:tcBorders>
          </w:tcPr>
          <w:p w14:paraId="0EFB87EB" w14:textId="77777777" w:rsidR="00BF198F" w:rsidRPr="00D017FF" w:rsidRDefault="00BF198F" w:rsidP="00F36EC7">
            <w:pPr>
              <w:rPr>
                <w:b/>
                <w:sz w:val="16"/>
                <w:u w:val="single"/>
              </w:rPr>
            </w:pPr>
            <w:r w:rsidRPr="00D017FF">
              <w:rPr>
                <w:b/>
                <w:sz w:val="16"/>
                <w:u w:val="single"/>
              </w:rPr>
              <w:t>Identification du représentant :</w:t>
            </w:r>
          </w:p>
        </w:tc>
      </w:tr>
      <w:tr w:rsidR="00BF198F" w:rsidRPr="00D017FF" w14:paraId="21AA754D" w14:textId="77777777" w:rsidTr="00D75B06">
        <w:tc>
          <w:tcPr>
            <w:tcW w:w="10343" w:type="dxa"/>
            <w:tcBorders>
              <w:top w:val="nil"/>
              <w:bottom w:val="nil"/>
            </w:tcBorders>
          </w:tcPr>
          <w:p w14:paraId="47B894A9" w14:textId="77777777" w:rsidR="00BF198F" w:rsidRDefault="00BF198F" w:rsidP="00F36EC7">
            <w:pPr>
              <w:rPr>
                <w:sz w:val="16"/>
              </w:rPr>
            </w:pPr>
            <w:r>
              <w:rPr>
                <w:sz w:val="16"/>
              </w:rPr>
              <w:t>Fonction</w:t>
            </w:r>
            <w:r w:rsidRPr="00D017FF">
              <w:rPr>
                <w:sz w:val="16"/>
              </w:rPr>
              <w:t xml:space="preserve"> : </w:t>
            </w:r>
            <w:sdt>
              <w:sdtPr>
                <w:rPr>
                  <w:sz w:val="16"/>
                </w:rPr>
                <w:id w:val="-2111956457"/>
                <w:placeholder>
                  <w:docPart w:val="37CED3793F22474281FFB6D21E1829CF"/>
                </w:placeholder>
                <w:showingPlcHdr/>
                <w:text/>
              </w:sdtPr>
              <w:sdtEndPr/>
              <w:sdtContent>
                <w:r w:rsidRPr="00D017FF">
                  <w:rPr>
                    <w:color w:val="808080"/>
                    <w:sz w:val="16"/>
                  </w:rPr>
                  <w:t>Cliquez ici pour entrer du texte.</w:t>
                </w:r>
              </w:sdtContent>
            </w:sdt>
          </w:p>
          <w:p w14:paraId="0F2BE2DA" w14:textId="77777777" w:rsidR="00BF198F" w:rsidRPr="00D017FF" w:rsidRDefault="00BF198F" w:rsidP="00F36EC7">
            <w:pPr>
              <w:rPr>
                <w:sz w:val="16"/>
              </w:rPr>
            </w:pPr>
            <w:r w:rsidRPr="00D017FF">
              <w:rPr>
                <w:sz w:val="16"/>
              </w:rPr>
              <w:t xml:space="preserve">M. </w:t>
            </w:r>
            <w:sdt>
              <w:sdtPr>
                <w:rPr>
                  <w:sz w:val="16"/>
                </w:rPr>
                <w:id w:val="917986650"/>
                <w14:checkbox>
                  <w14:checked w14:val="0"/>
                  <w14:checkedState w14:val="2612" w14:font="MS Gothic"/>
                  <w14:uncheckedState w14:val="2610" w14:font="MS Gothic"/>
                </w14:checkbox>
              </w:sdtPr>
              <w:sdtEndPr/>
              <w:sdtContent>
                <w:r w:rsidRPr="00D017FF">
                  <w:rPr>
                    <w:rFonts w:ascii="Segoe UI Symbol" w:hAnsi="Segoe UI Symbol" w:cs="Segoe UI Symbol"/>
                    <w:sz w:val="16"/>
                  </w:rPr>
                  <w:t>☐</w:t>
                </w:r>
              </w:sdtContent>
            </w:sdt>
            <w:r w:rsidRPr="00D017FF">
              <w:rPr>
                <w:sz w:val="16"/>
              </w:rPr>
              <w:t xml:space="preserve">  Mme </w:t>
            </w:r>
            <w:sdt>
              <w:sdtPr>
                <w:rPr>
                  <w:sz w:val="16"/>
                </w:rPr>
                <w:id w:val="-1843930759"/>
                <w14:checkbox>
                  <w14:checked w14:val="0"/>
                  <w14:checkedState w14:val="2612" w14:font="MS Gothic"/>
                  <w14:uncheckedState w14:val="2610" w14:font="MS Gothic"/>
                </w14:checkbox>
              </w:sdtPr>
              <w:sdtEndPr/>
              <w:sdtContent>
                <w:r w:rsidRPr="00D017FF">
                  <w:rPr>
                    <w:rFonts w:ascii="Segoe UI Symbol" w:hAnsi="Segoe UI Symbol" w:cs="Segoe UI Symbol"/>
                    <w:sz w:val="16"/>
                  </w:rPr>
                  <w:t>☐</w:t>
                </w:r>
              </w:sdtContent>
            </w:sdt>
          </w:p>
        </w:tc>
      </w:tr>
      <w:tr w:rsidR="00BF198F" w:rsidRPr="00D017FF" w14:paraId="21B7AAD8" w14:textId="77777777" w:rsidTr="00D75B06">
        <w:tc>
          <w:tcPr>
            <w:tcW w:w="10343" w:type="dxa"/>
            <w:tcBorders>
              <w:top w:val="nil"/>
              <w:bottom w:val="nil"/>
            </w:tcBorders>
          </w:tcPr>
          <w:p w14:paraId="2362D5FA" w14:textId="77777777" w:rsidR="00BF198F" w:rsidRPr="00D017FF" w:rsidRDefault="00BF198F" w:rsidP="00F36EC7">
            <w:pPr>
              <w:rPr>
                <w:sz w:val="16"/>
              </w:rPr>
            </w:pPr>
            <w:r w:rsidRPr="00D017FF">
              <w:rPr>
                <w:sz w:val="16"/>
              </w:rPr>
              <w:t xml:space="preserve">Nom : </w:t>
            </w:r>
            <w:sdt>
              <w:sdtPr>
                <w:rPr>
                  <w:sz w:val="16"/>
                </w:rPr>
                <w:id w:val="1537927806"/>
                <w:placeholder>
                  <w:docPart w:val="1CA2F8ECD1404CDEAA316DF7F45A9CC4"/>
                </w:placeholder>
                <w:showingPlcHdr/>
                <w:text/>
              </w:sdtPr>
              <w:sdtEndPr/>
              <w:sdtContent>
                <w:r w:rsidRPr="00D017FF">
                  <w:rPr>
                    <w:color w:val="808080"/>
                    <w:sz w:val="16"/>
                  </w:rPr>
                  <w:t>Cliquez ici pour entrer du texte.</w:t>
                </w:r>
              </w:sdtContent>
            </w:sdt>
          </w:p>
        </w:tc>
      </w:tr>
      <w:tr w:rsidR="00BF198F" w:rsidRPr="00D017FF" w14:paraId="14482B85" w14:textId="77777777" w:rsidTr="00D75B06">
        <w:tc>
          <w:tcPr>
            <w:tcW w:w="10343" w:type="dxa"/>
            <w:tcBorders>
              <w:top w:val="nil"/>
              <w:bottom w:val="nil"/>
            </w:tcBorders>
          </w:tcPr>
          <w:p w14:paraId="1E21DDD6" w14:textId="77777777" w:rsidR="00BF198F" w:rsidRPr="00D017FF" w:rsidRDefault="00BF198F" w:rsidP="00F36EC7">
            <w:pPr>
              <w:rPr>
                <w:sz w:val="16"/>
              </w:rPr>
            </w:pPr>
            <w:r w:rsidRPr="00D017FF">
              <w:rPr>
                <w:sz w:val="16"/>
              </w:rPr>
              <w:t xml:space="preserve">Prénom : </w:t>
            </w:r>
            <w:sdt>
              <w:sdtPr>
                <w:rPr>
                  <w:sz w:val="16"/>
                </w:rPr>
                <w:id w:val="1665209151"/>
                <w:placeholder>
                  <w:docPart w:val="172D3EF925D14E6285B4440DE1CFE491"/>
                </w:placeholder>
                <w:showingPlcHdr/>
                <w:text/>
              </w:sdtPr>
              <w:sdtEndPr/>
              <w:sdtContent>
                <w:r w:rsidRPr="00D017FF">
                  <w:rPr>
                    <w:color w:val="808080"/>
                    <w:sz w:val="16"/>
                  </w:rPr>
                  <w:t>Cliquez ici pour entrer du texte.</w:t>
                </w:r>
              </w:sdtContent>
            </w:sdt>
          </w:p>
        </w:tc>
      </w:tr>
      <w:tr w:rsidR="00BF198F" w:rsidRPr="00D017FF" w14:paraId="163ACA18" w14:textId="77777777" w:rsidTr="00D75B06">
        <w:tc>
          <w:tcPr>
            <w:tcW w:w="10343" w:type="dxa"/>
            <w:tcBorders>
              <w:top w:val="nil"/>
              <w:bottom w:val="nil"/>
            </w:tcBorders>
          </w:tcPr>
          <w:p w14:paraId="2FBA3973" w14:textId="77777777" w:rsidR="00BF198F" w:rsidRPr="00D017FF" w:rsidRDefault="00BF198F" w:rsidP="00F36EC7">
            <w:pPr>
              <w:rPr>
                <w:sz w:val="16"/>
              </w:rPr>
            </w:pPr>
            <w:r w:rsidRPr="00D017FF">
              <w:rPr>
                <w:sz w:val="16"/>
              </w:rPr>
              <w:t xml:space="preserve">Date de naissance : </w:t>
            </w:r>
            <w:sdt>
              <w:sdtPr>
                <w:rPr>
                  <w:sz w:val="16"/>
                </w:rPr>
                <w:id w:val="-1700312393"/>
                <w:placeholder>
                  <w:docPart w:val="5B6FFB1D854149648F6D8E40A10502D0"/>
                </w:placeholder>
                <w:showingPlcHdr/>
                <w:date>
                  <w:dateFormat w:val="dd/MM/yyyy"/>
                  <w:lid w:val="fr-FR"/>
                  <w:storeMappedDataAs w:val="dateTime"/>
                  <w:calendar w:val="gregorian"/>
                </w:date>
              </w:sdtPr>
              <w:sdtEndPr/>
              <w:sdtContent>
                <w:r w:rsidRPr="00D017FF">
                  <w:rPr>
                    <w:color w:val="808080"/>
                    <w:sz w:val="16"/>
                  </w:rPr>
                  <w:t>Cliquez ici pour entrer une date.</w:t>
                </w:r>
              </w:sdtContent>
            </w:sdt>
          </w:p>
        </w:tc>
      </w:tr>
      <w:tr w:rsidR="00BF198F" w:rsidRPr="00D017FF" w14:paraId="6F8963B1" w14:textId="77777777" w:rsidTr="00D75B06">
        <w:tc>
          <w:tcPr>
            <w:tcW w:w="10343" w:type="dxa"/>
            <w:tcBorders>
              <w:top w:val="nil"/>
              <w:bottom w:val="nil"/>
            </w:tcBorders>
          </w:tcPr>
          <w:p w14:paraId="6867C1F9" w14:textId="77777777" w:rsidR="00BF198F" w:rsidRPr="00D017FF" w:rsidRDefault="00BF198F" w:rsidP="00F36EC7">
            <w:pPr>
              <w:rPr>
                <w:sz w:val="16"/>
              </w:rPr>
            </w:pPr>
            <w:r w:rsidRPr="00D017FF">
              <w:rPr>
                <w:sz w:val="16"/>
              </w:rPr>
              <w:t xml:space="preserve">Adresse : </w:t>
            </w:r>
            <w:sdt>
              <w:sdtPr>
                <w:rPr>
                  <w:sz w:val="16"/>
                </w:rPr>
                <w:id w:val="-1722051250"/>
                <w:placeholder>
                  <w:docPart w:val="D08885227EAB4E30AF000B547420AAC8"/>
                </w:placeholder>
                <w:showingPlcHdr/>
                <w:text/>
              </w:sdtPr>
              <w:sdtEndPr/>
              <w:sdtContent>
                <w:r w:rsidRPr="00D017FF">
                  <w:rPr>
                    <w:color w:val="808080"/>
                    <w:sz w:val="16"/>
                  </w:rPr>
                  <w:t>Cliquez ici pour entrer du texte.</w:t>
                </w:r>
              </w:sdtContent>
            </w:sdt>
          </w:p>
        </w:tc>
      </w:tr>
      <w:tr w:rsidR="00BF198F" w:rsidRPr="00D017FF" w14:paraId="3233682F" w14:textId="77777777" w:rsidTr="00D75B06">
        <w:tc>
          <w:tcPr>
            <w:tcW w:w="10343" w:type="dxa"/>
            <w:tcBorders>
              <w:top w:val="nil"/>
              <w:bottom w:val="nil"/>
            </w:tcBorders>
          </w:tcPr>
          <w:p w14:paraId="04C26F45" w14:textId="77777777" w:rsidR="00BF198F" w:rsidRPr="00D017FF" w:rsidRDefault="00BF198F" w:rsidP="00F36EC7">
            <w:pPr>
              <w:rPr>
                <w:sz w:val="16"/>
              </w:rPr>
            </w:pPr>
            <w:r w:rsidRPr="00D017FF">
              <w:rPr>
                <w:sz w:val="16"/>
              </w:rPr>
              <w:t xml:space="preserve">Code Postal : _ _ _ _ _                        Commune : </w:t>
            </w:r>
            <w:sdt>
              <w:sdtPr>
                <w:rPr>
                  <w:sz w:val="16"/>
                </w:rPr>
                <w:id w:val="-1937904211"/>
                <w:placeholder>
                  <w:docPart w:val="96D29B0757C74FFD819E49A3BC52F44D"/>
                </w:placeholder>
                <w:showingPlcHdr/>
                <w:text/>
              </w:sdtPr>
              <w:sdtEndPr/>
              <w:sdtContent>
                <w:r w:rsidRPr="00D017FF">
                  <w:rPr>
                    <w:color w:val="808080"/>
                    <w:sz w:val="16"/>
                  </w:rPr>
                  <w:t>Cliquez ici pour entrer du texte.</w:t>
                </w:r>
              </w:sdtContent>
            </w:sdt>
            <w:r w:rsidRPr="00D017FF">
              <w:rPr>
                <w:sz w:val="16"/>
              </w:rPr>
              <w:t xml:space="preserve"> </w:t>
            </w:r>
          </w:p>
        </w:tc>
      </w:tr>
      <w:tr w:rsidR="00BF198F" w:rsidRPr="00D017FF" w14:paraId="58FC5A7C" w14:textId="77777777" w:rsidTr="00D75B06">
        <w:tc>
          <w:tcPr>
            <w:tcW w:w="10343" w:type="dxa"/>
            <w:tcBorders>
              <w:top w:val="nil"/>
            </w:tcBorders>
          </w:tcPr>
          <w:p w14:paraId="79309CCD" w14:textId="77777777" w:rsidR="00BF198F" w:rsidRPr="00D017FF" w:rsidRDefault="00BF198F" w:rsidP="00F36EC7">
            <w:pPr>
              <w:rPr>
                <w:sz w:val="16"/>
              </w:rPr>
            </w:pPr>
            <w:r w:rsidRPr="00D017FF">
              <w:rPr>
                <w:sz w:val="16"/>
              </w:rPr>
              <w:t xml:space="preserve">Courriel : </w:t>
            </w:r>
            <w:sdt>
              <w:sdtPr>
                <w:rPr>
                  <w:sz w:val="16"/>
                </w:rPr>
                <w:id w:val="1654563832"/>
                <w:placeholder>
                  <w:docPart w:val="4CB04B35AF394434AA66D2C669217C84"/>
                </w:placeholder>
                <w:showingPlcHdr/>
                <w:text/>
              </w:sdtPr>
              <w:sdtEndPr/>
              <w:sdtContent>
                <w:r w:rsidRPr="00D017FF">
                  <w:rPr>
                    <w:color w:val="808080"/>
                    <w:sz w:val="16"/>
                  </w:rPr>
                  <w:t>Cliquez ici pour entrer du texte.</w:t>
                </w:r>
              </w:sdtContent>
            </w:sdt>
            <w:r w:rsidRPr="00D017FF">
              <w:rPr>
                <w:sz w:val="16"/>
              </w:rPr>
              <w:t>@</w:t>
            </w:r>
            <w:sdt>
              <w:sdtPr>
                <w:rPr>
                  <w:sz w:val="16"/>
                </w:rPr>
                <w:id w:val="-878080990"/>
                <w:placeholder>
                  <w:docPart w:val="75AE9EE17493427C87449E31F0BCE024"/>
                </w:placeholder>
                <w:showingPlcHdr/>
                <w:text/>
              </w:sdtPr>
              <w:sdtEndPr/>
              <w:sdtContent>
                <w:r w:rsidRPr="00D017FF">
                  <w:rPr>
                    <w:color w:val="808080"/>
                    <w:sz w:val="16"/>
                  </w:rPr>
                  <w:t>Cliquez ici pour entrer du texte.</w:t>
                </w:r>
              </w:sdtContent>
            </w:sdt>
          </w:p>
        </w:tc>
      </w:tr>
    </w:tbl>
    <w:p w14:paraId="6428242E" w14:textId="77777777" w:rsidR="00BF198F" w:rsidRPr="00D017FF" w:rsidRDefault="00BF198F" w:rsidP="00BF198F">
      <w:pPr>
        <w:spacing w:line="120" w:lineRule="auto"/>
        <w:rPr>
          <w:rFonts w:ascii="Calibri" w:eastAsia="Calibri" w:hAnsi="Calibri" w:cs="Times New Roman"/>
        </w:rPr>
      </w:pPr>
    </w:p>
    <w:tbl>
      <w:tblPr>
        <w:tblStyle w:val="Grilledutableau3"/>
        <w:tblW w:w="10375" w:type="dxa"/>
        <w:tblInd w:w="-546" w:type="dxa"/>
        <w:tblLook w:val="04A0" w:firstRow="1" w:lastRow="0" w:firstColumn="1" w:lastColumn="0" w:noHBand="0" w:noVBand="1"/>
      </w:tblPr>
      <w:tblGrid>
        <w:gridCol w:w="10375"/>
      </w:tblGrid>
      <w:tr w:rsidR="00BF198F" w:rsidRPr="00D017FF" w14:paraId="0615294C" w14:textId="77777777" w:rsidTr="00D75B06">
        <w:tc>
          <w:tcPr>
            <w:tcW w:w="10375" w:type="dxa"/>
            <w:tcBorders>
              <w:bottom w:val="single" w:sz="4" w:space="0" w:color="auto"/>
            </w:tcBorders>
            <w:shd w:val="clear" w:color="auto" w:fill="000000"/>
          </w:tcPr>
          <w:p w14:paraId="7300F072" w14:textId="77777777" w:rsidR="00BF198F" w:rsidRPr="00D017FF" w:rsidRDefault="00BF198F" w:rsidP="00F36EC7">
            <w:pPr>
              <w:rPr>
                <w:color w:val="FFFFFF"/>
                <w:sz w:val="16"/>
              </w:rPr>
            </w:pPr>
            <w:r>
              <w:rPr>
                <w:color w:val="FFFFFF"/>
                <w:sz w:val="16"/>
              </w:rPr>
              <w:t>C</w:t>
            </w:r>
            <w:r w:rsidRPr="00D017FF">
              <w:rPr>
                <w:color w:val="FFFFFF"/>
                <w:sz w:val="16"/>
              </w:rPr>
              <w:t xml:space="preserve"> - IDENTIFICATI</w:t>
            </w:r>
            <w:r>
              <w:rPr>
                <w:color w:val="FFFFFF"/>
                <w:sz w:val="16"/>
              </w:rPr>
              <w:t xml:space="preserve">ON DU TIERS (personne morale) </w:t>
            </w:r>
          </w:p>
        </w:tc>
      </w:tr>
      <w:tr w:rsidR="00BF198F" w:rsidRPr="00D017FF" w14:paraId="03DA6122" w14:textId="77777777" w:rsidTr="00D75B06">
        <w:tc>
          <w:tcPr>
            <w:tcW w:w="10375" w:type="dxa"/>
            <w:tcBorders>
              <w:top w:val="single" w:sz="4" w:space="0" w:color="auto"/>
              <w:left w:val="single" w:sz="4" w:space="0" w:color="auto"/>
              <w:bottom w:val="nil"/>
              <w:right w:val="single" w:sz="4" w:space="0" w:color="auto"/>
            </w:tcBorders>
            <w:shd w:val="clear" w:color="auto" w:fill="FFFFFF"/>
          </w:tcPr>
          <w:p w14:paraId="74DE0107" w14:textId="08A49FB3" w:rsidR="00BF198F" w:rsidRPr="00D017FF" w:rsidRDefault="00BF198F" w:rsidP="00F36EC7">
            <w:pPr>
              <w:rPr>
                <w:sz w:val="16"/>
              </w:rPr>
            </w:pPr>
            <w:r w:rsidRPr="00D017FF">
              <w:rPr>
                <w:sz w:val="16"/>
              </w:rPr>
              <w:t>Type de structure</w:t>
            </w:r>
            <w:r>
              <w:rPr>
                <w:sz w:val="16"/>
              </w:rPr>
              <w:t xml:space="preserve"> / Forme juridique</w:t>
            </w:r>
            <w:r w:rsidRPr="00D017FF">
              <w:rPr>
                <w:sz w:val="16"/>
              </w:rPr>
              <w:t xml:space="preserve"> : </w:t>
            </w:r>
            <w:sdt>
              <w:sdtPr>
                <w:rPr>
                  <w:sz w:val="16"/>
                </w:rPr>
                <w:id w:val="1413433149"/>
                <w:placeholder>
                  <w:docPart w:val="8399B55AD36F4CBFA6F2AF22FE90ABA1"/>
                </w:placeholder>
                <w:text/>
              </w:sdtPr>
              <w:sdtEndPr/>
              <w:sdtContent>
                <w:r w:rsidR="009D603B">
                  <w:rPr>
                    <w:sz w:val="16"/>
                  </w:rPr>
                  <w:t>Société par actions simplifiée</w:t>
                </w:r>
              </w:sdtContent>
            </w:sdt>
          </w:p>
        </w:tc>
      </w:tr>
      <w:tr w:rsidR="00BF198F" w:rsidRPr="00D017FF" w14:paraId="3343056A" w14:textId="77777777" w:rsidTr="00D75B06">
        <w:tc>
          <w:tcPr>
            <w:tcW w:w="10375" w:type="dxa"/>
            <w:tcBorders>
              <w:top w:val="nil"/>
              <w:left w:val="single" w:sz="4" w:space="0" w:color="auto"/>
              <w:bottom w:val="nil"/>
              <w:right w:val="single" w:sz="4" w:space="0" w:color="auto"/>
            </w:tcBorders>
            <w:shd w:val="clear" w:color="auto" w:fill="FFFFFF"/>
          </w:tcPr>
          <w:p w14:paraId="6BCD04EE" w14:textId="2AD2595C" w:rsidR="00BF198F" w:rsidRPr="00D017FF" w:rsidRDefault="00BF198F" w:rsidP="00F36EC7">
            <w:pPr>
              <w:rPr>
                <w:sz w:val="16"/>
              </w:rPr>
            </w:pPr>
            <w:r w:rsidRPr="00D017FF">
              <w:rPr>
                <w:sz w:val="16"/>
              </w:rPr>
              <w:t xml:space="preserve">Dénomination sociale : </w:t>
            </w:r>
            <w:sdt>
              <w:sdtPr>
                <w:rPr>
                  <w:sz w:val="16"/>
                </w:rPr>
                <w:id w:val="1127664208"/>
                <w:placeholder>
                  <w:docPart w:val="4F103ED81319437F85518F265D035490"/>
                </w:placeholder>
                <w:text/>
              </w:sdtPr>
              <w:sdtEndPr/>
              <w:sdtContent>
                <w:r w:rsidR="009D603B">
                  <w:rPr>
                    <w:sz w:val="16"/>
                  </w:rPr>
                  <w:t>CLAUGER</w:t>
                </w:r>
              </w:sdtContent>
            </w:sdt>
          </w:p>
        </w:tc>
      </w:tr>
      <w:tr w:rsidR="00BF198F" w:rsidRPr="00D017FF" w14:paraId="2B557CF1" w14:textId="77777777" w:rsidTr="00D75B06">
        <w:tc>
          <w:tcPr>
            <w:tcW w:w="10375" w:type="dxa"/>
            <w:tcBorders>
              <w:top w:val="nil"/>
              <w:left w:val="single" w:sz="4" w:space="0" w:color="auto"/>
              <w:bottom w:val="nil"/>
              <w:right w:val="single" w:sz="4" w:space="0" w:color="auto"/>
            </w:tcBorders>
            <w:shd w:val="clear" w:color="auto" w:fill="FFFFFF"/>
          </w:tcPr>
          <w:p w14:paraId="2D337D2A" w14:textId="77777777" w:rsidR="00BF198F" w:rsidRPr="00D017FF" w:rsidRDefault="00BF198F" w:rsidP="00F36EC7">
            <w:pPr>
              <w:rPr>
                <w:sz w:val="16"/>
              </w:rPr>
            </w:pPr>
            <w:r w:rsidRPr="00D017FF">
              <w:rPr>
                <w:sz w:val="16"/>
              </w:rPr>
              <w:t xml:space="preserve">Nom commercial (si différent de la dénomination sociale) : </w:t>
            </w:r>
            <w:sdt>
              <w:sdtPr>
                <w:rPr>
                  <w:sz w:val="16"/>
                </w:rPr>
                <w:id w:val="-1098555498"/>
                <w:placeholder>
                  <w:docPart w:val="E215EDB8AAED491E8808CC10954A0970"/>
                </w:placeholder>
                <w:showingPlcHdr/>
                <w:text/>
              </w:sdtPr>
              <w:sdtEndPr/>
              <w:sdtContent>
                <w:r w:rsidRPr="00D017FF">
                  <w:rPr>
                    <w:color w:val="808080"/>
                    <w:sz w:val="16"/>
                  </w:rPr>
                  <w:t>Cliquez ici pour entrer du texte.</w:t>
                </w:r>
              </w:sdtContent>
            </w:sdt>
          </w:p>
        </w:tc>
      </w:tr>
      <w:tr w:rsidR="00BF198F" w:rsidRPr="00D017FF" w14:paraId="6293DA8A" w14:textId="77777777" w:rsidTr="00D75B06">
        <w:tc>
          <w:tcPr>
            <w:tcW w:w="10375" w:type="dxa"/>
            <w:tcBorders>
              <w:top w:val="nil"/>
              <w:left w:val="single" w:sz="4" w:space="0" w:color="auto"/>
              <w:bottom w:val="nil"/>
              <w:right w:val="single" w:sz="4" w:space="0" w:color="auto"/>
            </w:tcBorders>
            <w:shd w:val="clear" w:color="auto" w:fill="FFFFFF"/>
          </w:tcPr>
          <w:p w14:paraId="09A6E460" w14:textId="3D57D801" w:rsidR="00BF198F" w:rsidRPr="00D017FF" w:rsidRDefault="00BF198F" w:rsidP="00F36EC7">
            <w:pPr>
              <w:rPr>
                <w:sz w:val="16"/>
              </w:rPr>
            </w:pPr>
            <w:r w:rsidRPr="00D017FF">
              <w:rPr>
                <w:sz w:val="16"/>
              </w:rPr>
              <w:t>N° d’identification</w:t>
            </w:r>
            <w:r>
              <w:rPr>
                <w:sz w:val="16"/>
              </w:rPr>
              <w:t xml:space="preserve"> (RCS ou SIRET)</w:t>
            </w:r>
            <w:r w:rsidRPr="00D017FF">
              <w:rPr>
                <w:sz w:val="16"/>
              </w:rPr>
              <w:t xml:space="preserve"> : </w:t>
            </w:r>
            <w:sdt>
              <w:sdtPr>
                <w:rPr>
                  <w:sz w:val="16"/>
                </w:rPr>
                <w:id w:val="1490667305"/>
                <w:placeholder>
                  <w:docPart w:val="4870C29DD0D24F16A8256EABCE4B2CF2"/>
                </w:placeholder>
                <w:text/>
              </w:sdtPr>
              <w:sdtEndPr/>
              <w:sdtContent>
                <w:r w:rsidR="009D603B">
                  <w:rPr>
                    <w:sz w:val="16"/>
                  </w:rPr>
                  <w:t>971 506 191 R.C.S. Lyon</w:t>
                </w:r>
              </w:sdtContent>
            </w:sdt>
          </w:p>
        </w:tc>
      </w:tr>
      <w:tr w:rsidR="00BF198F" w:rsidRPr="00D017FF" w14:paraId="2718B89C" w14:textId="77777777" w:rsidTr="00D75B06">
        <w:tc>
          <w:tcPr>
            <w:tcW w:w="10375" w:type="dxa"/>
            <w:tcBorders>
              <w:top w:val="nil"/>
              <w:left w:val="single" w:sz="4" w:space="0" w:color="auto"/>
              <w:bottom w:val="nil"/>
              <w:right w:val="single" w:sz="4" w:space="0" w:color="auto"/>
            </w:tcBorders>
            <w:shd w:val="clear" w:color="auto" w:fill="FFFFFF"/>
          </w:tcPr>
          <w:p w14:paraId="5D33CBA7" w14:textId="09B03793" w:rsidR="00BF198F" w:rsidRPr="00D017FF" w:rsidRDefault="00BF198F" w:rsidP="00F36EC7">
            <w:pPr>
              <w:rPr>
                <w:sz w:val="16"/>
              </w:rPr>
            </w:pPr>
            <w:r w:rsidRPr="00D017FF">
              <w:rPr>
                <w:sz w:val="16"/>
              </w:rPr>
              <w:t xml:space="preserve">Adresse : </w:t>
            </w:r>
            <w:sdt>
              <w:sdtPr>
                <w:rPr>
                  <w:sz w:val="16"/>
                </w:rPr>
                <w:id w:val="-706645985"/>
                <w:placeholder>
                  <w:docPart w:val="C9F6067E5AC249BCB3B361C8F5214148"/>
                </w:placeholder>
                <w:text/>
              </w:sdtPr>
              <w:sdtEndPr/>
              <w:sdtContent>
                <w:r w:rsidR="009D603B">
                  <w:rPr>
                    <w:sz w:val="16"/>
                  </w:rPr>
                  <w:t>7 Rue de l’Industrie Parc d’Activité les Vallières 69530 Brignais</w:t>
                </w:r>
              </w:sdtContent>
            </w:sdt>
          </w:p>
        </w:tc>
      </w:tr>
      <w:tr w:rsidR="00BF198F" w:rsidRPr="00D017FF" w14:paraId="100F5552" w14:textId="77777777" w:rsidTr="00D75B06">
        <w:tc>
          <w:tcPr>
            <w:tcW w:w="10375" w:type="dxa"/>
            <w:tcBorders>
              <w:top w:val="nil"/>
              <w:left w:val="single" w:sz="4" w:space="0" w:color="auto"/>
              <w:bottom w:val="nil"/>
              <w:right w:val="single" w:sz="4" w:space="0" w:color="auto"/>
            </w:tcBorders>
            <w:shd w:val="clear" w:color="auto" w:fill="FFFFFF"/>
          </w:tcPr>
          <w:p w14:paraId="7A6F0492" w14:textId="77777777" w:rsidR="00BF198F" w:rsidRPr="00D017FF" w:rsidRDefault="00BF198F" w:rsidP="00F36EC7">
            <w:pPr>
              <w:rPr>
                <w:sz w:val="16"/>
              </w:rPr>
            </w:pPr>
            <w:r w:rsidRPr="00D017FF">
              <w:rPr>
                <w:b/>
                <w:sz w:val="16"/>
                <w:u w:val="single"/>
              </w:rPr>
              <w:t>Identification du représentant :</w:t>
            </w:r>
          </w:p>
        </w:tc>
      </w:tr>
      <w:tr w:rsidR="00BF198F" w:rsidRPr="00D017FF" w14:paraId="0155AA73" w14:textId="77777777" w:rsidTr="00D75B06">
        <w:tc>
          <w:tcPr>
            <w:tcW w:w="10375" w:type="dxa"/>
            <w:tcBorders>
              <w:top w:val="nil"/>
              <w:left w:val="single" w:sz="4" w:space="0" w:color="auto"/>
              <w:bottom w:val="nil"/>
              <w:right w:val="single" w:sz="4" w:space="0" w:color="auto"/>
            </w:tcBorders>
            <w:shd w:val="clear" w:color="auto" w:fill="FFFFFF"/>
          </w:tcPr>
          <w:p w14:paraId="3748DD11" w14:textId="5BBA4645" w:rsidR="00BF198F" w:rsidRPr="00D017FF" w:rsidRDefault="00BF198F" w:rsidP="00F36EC7">
            <w:pPr>
              <w:rPr>
                <w:sz w:val="16"/>
              </w:rPr>
            </w:pPr>
            <w:r w:rsidRPr="00D017FF">
              <w:rPr>
                <w:sz w:val="16"/>
              </w:rPr>
              <w:t xml:space="preserve">M. </w:t>
            </w:r>
            <w:sdt>
              <w:sdtPr>
                <w:rPr>
                  <w:sz w:val="16"/>
                </w:rPr>
                <w:id w:val="-1488475423"/>
                <w14:checkbox>
                  <w14:checked w14:val="1"/>
                  <w14:checkedState w14:val="2612" w14:font="MS Gothic"/>
                  <w14:uncheckedState w14:val="2610" w14:font="MS Gothic"/>
                </w14:checkbox>
              </w:sdtPr>
              <w:sdtEndPr/>
              <w:sdtContent>
                <w:r w:rsidR="009D603B">
                  <w:rPr>
                    <w:rFonts w:ascii="MS Gothic" w:eastAsia="MS Gothic" w:hAnsi="MS Gothic" w:hint="eastAsia"/>
                    <w:sz w:val="16"/>
                  </w:rPr>
                  <w:t>☒</w:t>
                </w:r>
              </w:sdtContent>
            </w:sdt>
            <w:r w:rsidRPr="00D017FF">
              <w:rPr>
                <w:sz w:val="16"/>
              </w:rPr>
              <w:t xml:space="preserve">  Mme </w:t>
            </w:r>
            <w:sdt>
              <w:sdtPr>
                <w:rPr>
                  <w:sz w:val="16"/>
                </w:rPr>
                <w:id w:val="-666474480"/>
                <w14:checkbox>
                  <w14:checked w14:val="0"/>
                  <w14:checkedState w14:val="2612" w14:font="MS Gothic"/>
                  <w14:uncheckedState w14:val="2610" w14:font="MS Gothic"/>
                </w14:checkbox>
              </w:sdtPr>
              <w:sdtEndPr/>
              <w:sdtContent>
                <w:r w:rsidRPr="00D017FF">
                  <w:rPr>
                    <w:rFonts w:ascii="Segoe UI Symbol" w:hAnsi="Segoe UI Symbol" w:cs="Segoe UI Symbol"/>
                    <w:sz w:val="16"/>
                  </w:rPr>
                  <w:t>☐</w:t>
                </w:r>
              </w:sdtContent>
            </w:sdt>
          </w:p>
        </w:tc>
      </w:tr>
      <w:tr w:rsidR="00BF198F" w:rsidRPr="00D017FF" w14:paraId="0585AFB0" w14:textId="77777777" w:rsidTr="00D75B06">
        <w:tc>
          <w:tcPr>
            <w:tcW w:w="10375" w:type="dxa"/>
            <w:tcBorders>
              <w:top w:val="nil"/>
              <w:left w:val="single" w:sz="4" w:space="0" w:color="auto"/>
              <w:bottom w:val="nil"/>
              <w:right w:val="single" w:sz="4" w:space="0" w:color="auto"/>
            </w:tcBorders>
            <w:shd w:val="clear" w:color="auto" w:fill="FFFFFF"/>
          </w:tcPr>
          <w:p w14:paraId="4E78A603" w14:textId="164E965B" w:rsidR="00BF198F" w:rsidRPr="00D017FF" w:rsidRDefault="00BF198F" w:rsidP="00F36EC7">
            <w:pPr>
              <w:rPr>
                <w:sz w:val="16"/>
              </w:rPr>
            </w:pPr>
            <w:r w:rsidRPr="00D017FF">
              <w:rPr>
                <w:sz w:val="16"/>
              </w:rPr>
              <w:t xml:space="preserve">Nom : </w:t>
            </w:r>
            <w:sdt>
              <w:sdtPr>
                <w:rPr>
                  <w:sz w:val="16"/>
                </w:rPr>
                <w:id w:val="2142761910"/>
                <w:placeholder>
                  <w:docPart w:val="07F945A292004934A847D346041F183B"/>
                </w:placeholder>
                <w:text/>
              </w:sdtPr>
              <w:sdtEndPr/>
              <w:sdtContent>
                <w:r w:rsidR="009D603B">
                  <w:rPr>
                    <w:sz w:val="16"/>
                  </w:rPr>
                  <w:t>MINSSIEUX</w:t>
                </w:r>
              </w:sdtContent>
            </w:sdt>
          </w:p>
        </w:tc>
      </w:tr>
      <w:tr w:rsidR="00BF198F" w:rsidRPr="00D017FF" w14:paraId="609747AB" w14:textId="77777777" w:rsidTr="00D75B06">
        <w:tc>
          <w:tcPr>
            <w:tcW w:w="10375" w:type="dxa"/>
            <w:tcBorders>
              <w:top w:val="nil"/>
              <w:left w:val="single" w:sz="4" w:space="0" w:color="auto"/>
              <w:bottom w:val="nil"/>
              <w:right w:val="single" w:sz="4" w:space="0" w:color="auto"/>
            </w:tcBorders>
            <w:shd w:val="clear" w:color="auto" w:fill="FFFFFF"/>
          </w:tcPr>
          <w:p w14:paraId="74B1B5C5" w14:textId="273E9811" w:rsidR="00BF198F" w:rsidRPr="00D017FF" w:rsidRDefault="00BF198F" w:rsidP="00F36EC7">
            <w:pPr>
              <w:rPr>
                <w:sz w:val="16"/>
              </w:rPr>
            </w:pPr>
            <w:r w:rsidRPr="00D017FF">
              <w:rPr>
                <w:sz w:val="16"/>
              </w:rPr>
              <w:t xml:space="preserve">Prénom : </w:t>
            </w:r>
            <w:sdt>
              <w:sdtPr>
                <w:rPr>
                  <w:sz w:val="16"/>
                </w:rPr>
                <w:id w:val="-220682494"/>
                <w:placeholder>
                  <w:docPart w:val="DB47B900D65E4A5187A26313E663130D"/>
                </w:placeholder>
                <w:text/>
              </w:sdtPr>
              <w:sdtEndPr/>
              <w:sdtContent>
                <w:r w:rsidR="009D603B">
                  <w:rPr>
                    <w:sz w:val="16"/>
                  </w:rPr>
                  <w:t>Frédéric</w:t>
                </w:r>
              </w:sdtContent>
            </w:sdt>
          </w:p>
        </w:tc>
      </w:tr>
      <w:tr w:rsidR="00BF198F" w:rsidRPr="00D017FF" w14:paraId="2D25651C" w14:textId="77777777" w:rsidTr="00D75B06">
        <w:tc>
          <w:tcPr>
            <w:tcW w:w="10375" w:type="dxa"/>
            <w:tcBorders>
              <w:top w:val="nil"/>
              <w:left w:val="single" w:sz="4" w:space="0" w:color="auto"/>
              <w:bottom w:val="nil"/>
              <w:right w:val="single" w:sz="4" w:space="0" w:color="auto"/>
            </w:tcBorders>
            <w:shd w:val="clear" w:color="auto" w:fill="FFFFFF"/>
          </w:tcPr>
          <w:p w14:paraId="26A543C3" w14:textId="215D907A" w:rsidR="00BF198F" w:rsidRPr="00D017FF" w:rsidRDefault="00BF198F" w:rsidP="00F36EC7">
            <w:pPr>
              <w:rPr>
                <w:sz w:val="16"/>
              </w:rPr>
            </w:pPr>
            <w:r w:rsidRPr="00D017FF">
              <w:rPr>
                <w:sz w:val="16"/>
              </w:rPr>
              <w:t xml:space="preserve">Date de naissance : </w:t>
            </w:r>
            <w:sdt>
              <w:sdtPr>
                <w:rPr>
                  <w:sz w:val="16"/>
                </w:rPr>
                <w:id w:val="1780596132"/>
                <w:placeholder>
                  <w:docPart w:val="977FB611A6194F9ABD0EC6935B44CB90"/>
                </w:placeholder>
                <w:date w:fullDate="1972-02-14T00:00:00Z">
                  <w:dateFormat w:val="dd/MM/yyyy"/>
                  <w:lid w:val="fr-FR"/>
                  <w:storeMappedDataAs w:val="dateTime"/>
                  <w:calendar w:val="gregorian"/>
                </w:date>
              </w:sdtPr>
              <w:sdtEndPr/>
              <w:sdtContent>
                <w:r w:rsidR="009D603B">
                  <w:rPr>
                    <w:sz w:val="16"/>
                  </w:rPr>
                  <w:t>14/02/197</w:t>
                </w:r>
                <w:r w:rsidR="004220FB">
                  <w:rPr>
                    <w:sz w:val="16"/>
                  </w:rPr>
                  <w:t>2</w:t>
                </w:r>
              </w:sdtContent>
            </w:sdt>
          </w:p>
        </w:tc>
      </w:tr>
      <w:tr w:rsidR="00BF198F" w:rsidRPr="00D017FF" w14:paraId="5F44C129" w14:textId="77777777" w:rsidTr="00D75B06">
        <w:tc>
          <w:tcPr>
            <w:tcW w:w="10375" w:type="dxa"/>
            <w:tcBorders>
              <w:top w:val="nil"/>
              <w:left w:val="single" w:sz="4" w:space="0" w:color="auto"/>
              <w:bottom w:val="nil"/>
              <w:right w:val="single" w:sz="4" w:space="0" w:color="auto"/>
            </w:tcBorders>
            <w:shd w:val="clear" w:color="auto" w:fill="FFFFFF"/>
          </w:tcPr>
          <w:p w14:paraId="0EA4B1C6" w14:textId="1D96EE5B" w:rsidR="00BF198F" w:rsidRPr="00D017FF" w:rsidRDefault="00BF198F" w:rsidP="00F36EC7">
            <w:pPr>
              <w:rPr>
                <w:sz w:val="16"/>
              </w:rPr>
            </w:pPr>
            <w:r w:rsidRPr="00D017FF">
              <w:rPr>
                <w:sz w:val="16"/>
              </w:rPr>
              <w:t xml:space="preserve">Adresse : </w:t>
            </w:r>
            <w:sdt>
              <w:sdtPr>
                <w:rPr>
                  <w:sz w:val="16"/>
                </w:rPr>
                <w:id w:val="-1305071189"/>
                <w:placeholder>
                  <w:docPart w:val="968A4ECAA3BD4D1992392E7828EEF04E"/>
                </w:placeholder>
                <w:text/>
              </w:sdtPr>
              <w:sdtEndPr/>
              <w:sdtContent>
                <w:r w:rsidR="009D603B">
                  <w:rPr>
                    <w:sz w:val="16"/>
                  </w:rPr>
                  <w:t>5 Chemin du Peu</w:t>
                </w:r>
              </w:sdtContent>
            </w:sdt>
          </w:p>
        </w:tc>
      </w:tr>
      <w:tr w:rsidR="00BF198F" w:rsidRPr="00D017FF" w14:paraId="51D1463E" w14:textId="77777777" w:rsidTr="00D75B06">
        <w:tc>
          <w:tcPr>
            <w:tcW w:w="10375" w:type="dxa"/>
            <w:tcBorders>
              <w:top w:val="nil"/>
              <w:left w:val="single" w:sz="4" w:space="0" w:color="auto"/>
              <w:bottom w:val="nil"/>
              <w:right w:val="single" w:sz="4" w:space="0" w:color="auto"/>
            </w:tcBorders>
            <w:shd w:val="clear" w:color="auto" w:fill="FFFFFF"/>
          </w:tcPr>
          <w:p w14:paraId="6BB31FA1" w14:textId="6207A8D6" w:rsidR="00BF198F" w:rsidRPr="00D017FF" w:rsidRDefault="00BF198F" w:rsidP="00F36EC7">
            <w:pPr>
              <w:rPr>
                <w:sz w:val="16"/>
              </w:rPr>
            </w:pPr>
            <w:r w:rsidRPr="00D017FF">
              <w:rPr>
                <w:sz w:val="16"/>
              </w:rPr>
              <w:t xml:space="preserve">Code Postal : </w:t>
            </w:r>
            <w:r w:rsidR="009D603B">
              <w:rPr>
                <w:sz w:val="16"/>
              </w:rPr>
              <w:t>69440</w:t>
            </w:r>
            <w:r w:rsidRPr="00D017FF">
              <w:rPr>
                <w:sz w:val="16"/>
              </w:rPr>
              <w:t xml:space="preserve">                        Commune : </w:t>
            </w:r>
            <w:sdt>
              <w:sdtPr>
                <w:rPr>
                  <w:sz w:val="16"/>
                </w:rPr>
                <w:id w:val="-893272084"/>
                <w:placeholder>
                  <w:docPart w:val="845D3BC500054023AA952C90CB8A2941"/>
                </w:placeholder>
                <w:text/>
              </w:sdtPr>
              <w:sdtEndPr/>
              <w:sdtContent>
                <w:r w:rsidR="009D603B">
                  <w:rPr>
                    <w:sz w:val="16"/>
                  </w:rPr>
                  <w:t>Mornant</w:t>
                </w:r>
              </w:sdtContent>
            </w:sdt>
            <w:r w:rsidRPr="00D017FF">
              <w:rPr>
                <w:sz w:val="16"/>
              </w:rPr>
              <w:t xml:space="preserve"> </w:t>
            </w:r>
          </w:p>
        </w:tc>
      </w:tr>
      <w:tr w:rsidR="00BF198F" w:rsidRPr="00D017FF" w14:paraId="35D1B08F" w14:textId="77777777" w:rsidTr="00D75B06">
        <w:tc>
          <w:tcPr>
            <w:tcW w:w="10375" w:type="dxa"/>
            <w:tcBorders>
              <w:top w:val="nil"/>
              <w:left w:val="single" w:sz="4" w:space="0" w:color="auto"/>
              <w:bottom w:val="single" w:sz="4" w:space="0" w:color="auto"/>
              <w:right w:val="single" w:sz="4" w:space="0" w:color="auto"/>
            </w:tcBorders>
            <w:shd w:val="clear" w:color="auto" w:fill="FFFFFF"/>
          </w:tcPr>
          <w:p w14:paraId="6480A1F2" w14:textId="3DFA835A" w:rsidR="00BF198F" w:rsidRPr="00D017FF" w:rsidRDefault="00BF198F" w:rsidP="00F36EC7">
            <w:pPr>
              <w:rPr>
                <w:sz w:val="16"/>
              </w:rPr>
            </w:pPr>
            <w:r w:rsidRPr="00D017FF">
              <w:rPr>
                <w:sz w:val="16"/>
              </w:rPr>
              <w:t xml:space="preserve">Courriel : </w:t>
            </w:r>
            <w:sdt>
              <w:sdtPr>
                <w:rPr>
                  <w:sz w:val="16"/>
                </w:rPr>
                <w:id w:val="468481233"/>
                <w:placeholder>
                  <w:docPart w:val="A498DDC170ED431DAE1D34C03ACA7471"/>
                </w:placeholder>
                <w:text/>
              </w:sdtPr>
              <w:sdtEndPr/>
              <w:sdtContent>
                <w:r w:rsidR="009D603B" w:rsidRPr="009D603B">
                  <w:rPr>
                    <w:sz w:val="16"/>
                  </w:rPr>
                  <w:t xml:space="preserve">fminssieux </w:t>
                </w:r>
              </w:sdtContent>
            </w:sdt>
            <w:r w:rsidRPr="00D017FF">
              <w:rPr>
                <w:sz w:val="16"/>
              </w:rPr>
              <w:t>@</w:t>
            </w:r>
            <w:sdt>
              <w:sdtPr>
                <w:rPr>
                  <w:sz w:val="16"/>
                </w:rPr>
                <w:id w:val="-882940973"/>
                <w:placeholder>
                  <w:docPart w:val="7F43A2D107554121ABBB4F61F9676A97"/>
                </w:placeholder>
                <w:text/>
              </w:sdtPr>
              <w:sdtEndPr/>
              <w:sdtContent>
                <w:r w:rsidR="009D603B" w:rsidRPr="00382A5F">
                  <w:rPr>
                    <w:sz w:val="16"/>
                  </w:rPr>
                  <w:t>clauger.fr</w:t>
                </w:r>
              </w:sdtContent>
            </w:sdt>
          </w:p>
        </w:tc>
      </w:tr>
    </w:tbl>
    <w:p w14:paraId="486F2A27" w14:textId="77777777" w:rsidR="00BF198F" w:rsidRPr="00480B6F" w:rsidRDefault="00BF198F" w:rsidP="00BF198F">
      <w:pPr>
        <w:spacing w:after="60" w:line="240" w:lineRule="auto"/>
        <w:contextualSpacing/>
        <w:jc w:val="both"/>
        <w:rPr>
          <w:rFonts w:ascii="Calibri" w:eastAsia="Calibri" w:hAnsi="Calibri" w:cs="Times New Roman"/>
          <w:sz w:val="18"/>
          <w:szCs w:val="18"/>
        </w:rPr>
      </w:pPr>
    </w:p>
    <w:p w14:paraId="6BB0E997" w14:textId="77777777" w:rsidR="00BF198F" w:rsidRPr="00480B6F" w:rsidRDefault="00BF198F" w:rsidP="00BF198F">
      <w:pPr>
        <w:spacing w:after="60" w:line="240" w:lineRule="auto"/>
        <w:contextualSpacing/>
        <w:jc w:val="both"/>
        <w:rPr>
          <w:rFonts w:ascii="Calibri" w:eastAsia="Calibri" w:hAnsi="Calibri" w:cs="Times New Roman"/>
          <w:sz w:val="18"/>
          <w:szCs w:val="18"/>
        </w:rPr>
      </w:pPr>
      <w:r w:rsidRPr="00480B6F">
        <w:rPr>
          <w:rFonts w:ascii="Calibri" w:eastAsia="Calibri" w:hAnsi="Calibri" w:cs="Times New Roman"/>
          <w:sz w:val="18"/>
          <w:szCs w:val="18"/>
        </w:rPr>
        <w:t>En signant ce document, vous déclarez être le titulaire du contrat de fourniture de gaz naturel du ou des PCE(s) mentionné(s) ci-dessous et vous autorisez GRDF, Société Anonyme au capital social de 1 800 745 000 euros, dont le siège social est situé 6, rue Condorcet 75009 PARIS immatriculée au Registre du Commerce et des Sociétés de Paris sous le numéro 444 786 511, à :</w:t>
      </w:r>
    </w:p>
    <w:p w14:paraId="7CFE345F" w14:textId="77777777" w:rsidR="00BF198F" w:rsidRPr="0056133A" w:rsidRDefault="00BF198F" w:rsidP="00BF198F">
      <w:pPr>
        <w:pStyle w:val="Paragraphedeliste"/>
        <w:numPr>
          <w:ilvl w:val="0"/>
          <w:numId w:val="22"/>
        </w:numPr>
        <w:spacing w:line="259" w:lineRule="auto"/>
        <w:rPr>
          <w:rFonts w:ascii="Calibri" w:eastAsia="Calibri" w:hAnsi="Calibri" w:cs="Times New Roman"/>
          <w:sz w:val="18"/>
        </w:rPr>
      </w:pPr>
      <w:r>
        <w:rPr>
          <w:rFonts w:ascii="Calibri" w:eastAsia="Calibri" w:hAnsi="Calibri" w:cs="Times New Roman"/>
          <w:sz w:val="18"/>
        </w:rPr>
        <w:t>utiliser votre courriel indiqué ci-dessus (B) a</w:t>
      </w:r>
      <w:r w:rsidRPr="0056133A">
        <w:rPr>
          <w:rFonts w:ascii="Calibri" w:eastAsia="Calibri" w:hAnsi="Calibri" w:cs="Times New Roman"/>
          <w:sz w:val="18"/>
        </w:rPr>
        <w:t>fin que vous soyez informé de la demande d’accès à vos données par un tiers autorisé, que vous la confirmiez et que vous ayez la possibilité d’y mettre fin</w:t>
      </w:r>
      <w:r>
        <w:rPr>
          <w:rFonts w:ascii="Calibri" w:eastAsia="Calibri" w:hAnsi="Calibri" w:cs="Times New Roman"/>
          <w:sz w:val="18"/>
        </w:rPr>
        <w:t xml:space="preserve"> ; </w:t>
      </w:r>
    </w:p>
    <w:p w14:paraId="3F2C1DB8" w14:textId="6A498DE9" w:rsidR="00BF198F" w:rsidRPr="000C1B35" w:rsidRDefault="00BF198F" w:rsidP="00BF198F">
      <w:pPr>
        <w:pStyle w:val="Paragraphedeliste"/>
        <w:numPr>
          <w:ilvl w:val="0"/>
          <w:numId w:val="22"/>
        </w:numPr>
        <w:spacing w:after="60" w:line="240" w:lineRule="auto"/>
        <w:jc w:val="both"/>
        <w:rPr>
          <w:rFonts w:ascii="Calibri" w:eastAsia="Calibri" w:hAnsi="Calibri" w:cs="Times New Roman"/>
          <w:sz w:val="18"/>
        </w:rPr>
      </w:pPr>
      <w:r w:rsidRPr="0040359C">
        <w:rPr>
          <w:rFonts w:ascii="Calibri" w:eastAsia="Calibri" w:hAnsi="Calibri" w:cs="Times New Roman"/>
          <w:sz w:val="18"/>
        </w:rPr>
        <w:t>communiquer directement au Tiers Autorisé</w:t>
      </w:r>
      <w:r w:rsidRPr="0056133A">
        <w:rPr>
          <w:rFonts w:ascii="Calibri" w:eastAsia="Calibri" w:hAnsi="Calibri" w:cs="Times New Roman"/>
          <w:sz w:val="18"/>
        </w:rPr>
        <w:t xml:space="preserve"> ci-dessus désigné (C), et le cas échéant </w:t>
      </w:r>
      <w:r>
        <w:rPr>
          <w:rFonts w:ascii="Calibri" w:eastAsia="Calibri" w:hAnsi="Calibri" w:cs="Times New Roman"/>
          <w:sz w:val="18"/>
        </w:rPr>
        <w:t xml:space="preserve">à </w:t>
      </w:r>
      <w:r w:rsidRPr="0056133A">
        <w:rPr>
          <w:rFonts w:ascii="Calibri" w:eastAsia="Calibri" w:hAnsi="Calibri" w:cs="Times New Roman"/>
          <w:sz w:val="18"/>
        </w:rPr>
        <w:t xml:space="preserve">ses représentants, les données suivantes via la plateforme GRDF ADICT, pour les besoins du service du Tiers Autorisé dont les finalités sont : </w:t>
      </w:r>
      <w:r w:rsidR="00B34AFC">
        <w:rPr>
          <w:rFonts w:ascii="Calibri" w:eastAsia="Calibri" w:hAnsi="Calibri" w:cs="Times New Roman"/>
          <w:sz w:val="18"/>
        </w:rPr>
        <w:t>Etudes et suivi</w:t>
      </w:r>
      <w:r w:rsidR="001C5834">
        <w:rPr>
          <w:rFonts w:ascii="Calibri" w:eastAsia="Calibri" w:hAnsi="Calibri" w:cs="Times New Roman"/>
          <w:sz w:val="18"/>
        </w:rPr>
        <w:t>s énergétiques</w:t>
      </w:r>
      <w:r w:rsidR="00B34AFC">
        <w:rPr>
          <w:rFonts w:ascii="Calibri" w:eastAsia="Calibri" w:hAnsi="Calibri" w:cs="Times New Roman"/>
          <w:sz w:val="18"/>
        </w:rPr>
        <w:t xml:space="preserve"> </w:t>
      </w:r>
      <w:r w:rsidR="001C5834">
        <w:rPr>
          <w:rFonts w:ascii="Calibri" w:eastAsia="Calibri" w:hAnsi="Calibri" w:cs="Times New Roman"/>
          <w:sz w:val="18"/>
        </w:rPr>
        <w:t xml:space="preserve">pour l’amélioration continue de la performance. </w:t>
      </w:r>
    </w:p>
    <w:p w14:paraId="1A7CE367" w14:textId="77777777" w:rsidR="00BF198F" w:rsidRDefault="00BF198F" w:rsidP="00BF198F">
      <w:pPr>
        <w:spacing w:line="240" w:lineRule="auto"/>
        <w:rPr>
          <w:rFonts w:ascii="Calibri" w:eastAsia="Calibri" w:hAnsi="Calibri" w:cs="Times New Roman"/>
          <w:b/>
          <w:sz w:val="18"/>
        </w:rPr>
      </w:pPr>
    </w:p>
    <w:p w14:paraId="442CABCD" w14:textId="77777777" w:rsidR="00BF198F" w:rsidRPr="0097391B" w:rsidRDefault="00BF198F" w:rsidP="00BF198F">
      <w:pPr>
        <w:spacing w:line="240" w:lineRule="auto"/>
        <w:rPr>
          <w:rFonts w:ascii="Calibri" w:eastAsia="Calibri" w:hAnsi="Calibri" w:cs="Times New Roman"/>
          <w:b/>
          <w:sz w:val="18"/>
        </w:rPr>
      </w:pPr>
      <w:r w:rsidRPr="0097391B">
        <w:rPr>
          <w:rFonts w:ascii="Calibri" w:eastAsia="Calibri" w:hAnsi="Calibri" w:cs="Times New Roman"/>
          <w:b/>
          <w:sz w:val="18"/>
        </w:rPr>
        <w:t>Ce consentement est applicable pour les données suivantes :</w:t>
      </w:r>
    </w:p>
    <w:p w14:paraId="00C7B8F5" w14:textId="77777777" w:rsidR="00BF198F" w:rsidRPr="0097391B" w:rsidRDefault="00BF198F" w:rsidP="00BF198F">
      <w:pPr>
        <w:spacing w:line="240" w:lineRule="auto"/>
        <w:rPr>
          <w:rFonts w:ascii="Calibri" w:eastAsia="Calibri" w:hAnsi="Calibri" w:cs="Times New Roman"/>
          <w:b/>
          <w:sz w:val="18"/>
        </w:rPr>
      </w:pPr>
      <w:r w:rsidRPr="0097391B">
        <w:rPr>
          <w:rFonts w:ascii="Segoe UI Symbol" w:eastAsia="Calibri" w:hAnsi="Segoe UI Symbol" w:cs="Segoe UI Symbol"/>
          <w:b/>
          <w:sz w:val="18"/>
        </w:rPr>
        <w:t>☐</w:t>
      </w:r>
      <w:r w:rsidRPr="0097391B">
        <w:rPr>
          <w:rFonts w:ascii="Calibri" w:eastAsia="Calibri" w:hAnsi="Calibri" w:cs="Times New Roman"/>
          <w:b/>
          <w:sz w:val="18"/>
        </w:rPr>
        <w:t xml:space="preserve"> Les données publiées </w:t>
      </w:r>
      <w:r w:rsidRPr="0097391B">
        <w:rPr>
          <w:rFonts w:ascii="Calibri" w:eastAsia="Calibri" w:hAnsi="Calibri" w:cs="Times New Roman"/>
          <w:bCs/>
          <w:sz w:val="18"/>
        </w:rPr>
        <w:t xml:space="preserve">(données transmises à mon fournisseur d’énergie pour la facturation)                                                                       </w:t>
      </w:r>
    </w:p>
    <w:p w14:paraId="090F4E8C" w14:textId="77777777" w:rsidR="00BF198F" w:rsidRPr="0097391B" w:rsidRDefault="00BF198F" w:rsidP="00BF198F">
      <w:pPr>
        <w:spacing w:line="240" w:lineRule="auto"/>
        <w:rPr>
          <w:rFonts w:ascii="Calibri" w:eastAsia="Calibri" w:hAnsi="Calibri" w:cs="Times New Roman"/>
          <w:b/>
          <w:sz w:val="18"/>
        </w:rPr>
      </w:pPr>
      <w:r w:rsidRPr="0097391B">
        <w:rPr>
          <w:rFonts w:ascii="Segoe UI Symbol" w:eastAsia="Calibri" w:hAnsi="Segoe UI Symbol" w:cs="Segoe UI Symbol"/>
          <w:b/>
          <w:sz w:val="18"/>
        </w:rPr>
        <w:t>☐</w:t>
      </w:r>
      <w:r w:rsidRPr="0097391B">
        <w:rPr>
          <w:rFonts w:ascii="Calibri" w:eastAsia="Calibri" w:hAnsi="Calibri" w:cs="Times New Roman"/>
          <w:b/>
          <w:sz w:val="18"/>
        </w:rPr>
        <w:t xml:space="preserve"> Les données informatives journalières</w:t>
      </w:r>
      <w:r w:rsidRPr="0097391B">
        <w:rPr>
          <w:rFonts w:ascii="Calibri" w:eastAsia="Calibri" w:hAnsi="Calibri" w:cs="Times New Roman"/>
          <w:bCs/>
          <w:sz w:val="18"/>
        </w:rPr>
        <w:t xml:space="preserve"> (si disponibles)</w:t>
      </w:r>
    </w:p>
    <w:p w14:paraId="2B450589" w14:textId="77777777" w:rsidR="00BF198F" w:rsidRPr="0097391B" w:rsidRDefault="00BF198F" w:rsidP="00BF198F">
      <w:pPr>
        <w:spacing w:line="240" w:lineRule="auto"/>
        <w:rPr>
          <w:rFonts w:ascii="Calibri" w:eastAsia="Calibri" w:hAnsi="Calibri" w:cs="Times New Roman"/>
          <w:b/>
          <w:sz w:val="18"/>
        </w:rPr>
      </w:pPr>
      <w:r w:rsidRPr="0097391B">
        <w:rPr>
          <w:rFonts w:ascii="Segoe UI Symbol" w:eastAsia="Calibri" w:hAnsi="Segoe UI Symbol" w:cs="Segoe UI Symbol"/>
          <w:b/>
          <w:sz w:val="18"/>
        </w:rPr>
        <w:t>☐</w:t>
      </w:r>
      <w:r w:rsidRPr="0097391B">
        <w:rPr>
          <w:rFonts w:ascii="Calibri" w:eastAsia="Calibri" w:hAnsi="Calibri" w:cs="Times New Roman"/>
          <w:b/>
          <w:sz w:val="18"/>
        </w:rPr>
        <w:t xml:space="preserve"> Les données contractuelles</w:t>
      </w:r>
      <w:r w:rsidRPr="0097391B">
        <w:rPr>
          <w:rFonts w:ascii="Calibri" w:eastAsia="Calibri" w:hAnsi="Calibri" w:cs="Times New Roman"/>
          <w:bCs/>
          <w:sz w:val="18"/>
        </w:rPr>
        <w:t xml:space="preserve"> (données relatives au contrat avec mon fournisseur)</w:t>
      </w:r>
    </w:p>
    <w:p w14:paraId="11F23259" w14:textId="77777777" w:rsidR="00BF198F" w:rsidRPr="0097391B" w:rsidRDefault="00BF198F" w:rsidP="00BF198F">
      <w:pPr>
        <w:spacing w:line="240" w:lineRule="auto"/>
        <w:rPr>
          <w:rFonts w:ascii="Calibri" w:eastAsia="Calibri" w:hAnsi="Calibri" w:cs="Times New Roman"/>
          <w:b/>
          <w:sz w:val="18"/>
        </w:rPr>
      </w:pPr>
      <w:r w:rsidRPr="0097391B">
        <w:rPr>
          <w:rFonts w:ascii="Segoe UI Symbol" w:eastAsia="Calibri" w:hAnsi="Segoe UI Symbol" w:cs="Segoe UI Symbol"/>
          <w:b/>
          <w:sz w:val="18"/>
        </w:rPr>
        <w:t>☐</w:t>
      </w:r>
      <w:r w:rsidRPr="0097391B">
        <w:rPr>
          <w:rFonts w:ascii="Calibri" w:eastAsia="Calibri" w:hAnsi="Calibri" w:cs="Times New Roman"/>
          <w:b/>
          <w:sz w:val="18"/>
        </w:rPr>
        <w:t xml:space="preserve"> Les données techniques</w:t>
      </w:r>
      <w:r w:rsidRPr="0097391B">
        <w:rPr>
          <w:rFonts w:ascii="Calibri" w:eastAsia="Calibri" w:hAnsi="Calibri" w:cs="Times New Roman"/>
          <w:bCs/>
          <w:sz w:val="18"/>
        </w:rPr>
        <w:t xml:space="preserve"> (données relatives aux détails techniques de mon compteur)</w:t>
      </w:r>
    </w:p>
    <w:p w14:paraId="13824CCD" w14:textId="77777777" w:rsidR="00BF198F" w:rsidRPr="0097391B" w:rsidRDefault="00BF198F" w:rsidP="00BF198F">
      <w:pPr>
        <w:spacing w:line="240" w:lineRule="auto"/>
        <w:rPr>
          <w:rFonts w:ascii="Calibri" w:eastAsia="Calibri" w:hAnsi="Calibri" w:cs="Times New Roman"/>
          <w:b/>
          <w:sz w:val="18"/>
        </w:rPr>
      </w:pPr>
    </w:p>
    <w:p w14:paraId="08C902BF" w14:textId="6A97551C" w:rsidR="00BF198F" w:rsidRPr="0097391B" w:rsidRDefault="00BF198F" w:rsidP="00BF198F">
      <w:pPr>
        <w:spacing w:line="240" w:lineRule="auto"/>
        <w:rPr>
          <w:rFonts w:ascii="Calibri" w:eastAsia="Calibri" w:hAnsi="Calibri" w:cs="Times New Roman"/>
          <w:b/>
          <w:sz w:val="18"/>
        </w:rPr>
      </w:pPr>
      <w:r w:rsidRPr="0097391B">
        <w:rPr>
          <w:rFonts w:ascii="Calibri" w:eastAsia="Calibri" w:hAnsi="Calibri" w:cs="Times New Roman"/>
          <w:b/>
          <w:sz w:val="18"/>
        </w:rPr>
        <w:t xml:space="preserve">Les données de consommation publiées et/ou informatives accessibles dans le cadre de ce consentement sont comprises dans la période ci-dessous : </w:t>
      </w:r>
    </w:p>
    <w:p w14:paraId="227AFFF1" w14:textId="4AA8FED8" w:rsidR="00BF198F" w:rsidRPr="00F15F19" w:rsidRDefault="00BF198F" w:rsidP="00BF198F">
      <w:pPr>
        <w:spacing w:line="240" w:lineRule="auto"/>
        <w:rPr>
          <w:rFonts w:ascii="Calibri" w:eastAsia="Calibri" w:hAnsi="Calibri" w:cs="Times New Roman"/>
          <w:bCs/>
          <w:sz w:val="18"/>
        </w:rPr>
      </w:pPr>
      <w:r w:rsidRPr="00F15F19">
        <w:rPr>
          <w:rFonts w:ascii="Calibri" w:eastAsia="Calibri" w:hAnsi="Calibri" w:cs="Times New Roman"/>
          <w:bCs/>
          <w:sz w:val="18"/>
        </w:rPr>
        <w:t>du _ _ / _ _ / _ _ _ _ (au plus tôt la date de mise en service) au _ _ / _ _ / _ _ _ _ (au plus tard l</w:t>
      </w:r>
      <w:r w:rsidR="002B5046">
        <w:rPr>
          <w:rFonts w:ascii="Calibri" w:eastAsia="Calibri" w:hAnsi="Calibri" w:cs="Times New Roman"/>
          <w:bCs/>
          <w:sz w:val="18"/>
        </w:rPr>
        <w:t>a</w:t>
      </w:r>
      <w:r w:rsidRPr="00F15F19">
        <w:rPr>
          <w:rFonts w:ascii="Calibri" w:eastAsia="Calibri" w:hAnsi="Calibri" w:cs="Times New Roman"/>
          <w:bCs/>
          <w:sz w:val="18"/>
        </w:rPr>
        <w:t xml:space="preserve"> date de fin de ce consentement)</w:t>
      </w:r>
    </w:p>
    <w:p w14:paraId="63B97244" w14:textId="77777777" w:rsidR="00BF198F" w:rsidRPr="0097391B" w:rsidRDefault="00BF198F" w:rsidP="00BF198F">
      <w:pPr>
        <w:spacing w:line="240" w:lineRule="auto"/>
        <w:rPr>
          <w:rFonts w:ascii="Calibri" w:eastAsia="Calibri" w:hAnsi="Calibri" w:cs="Times New Roman"/>
          <w:b/>
          <w:sz w:val="18"/>
        </w:rPr>
      </w:pPr>
    </w:p>
    <w:p w14:paraId="5C617541" w14:textId="50457EFB" w:rsidR="00BF198F" w:rsidRDefault="00BF198F" w:rsidP="00BF198F">
      <w:pPr>
        <w:spacing w:line="240" w:lineRule="auto"/>
        <w:rPr>
          <w:rFonts w:ascii="Calibri" w:eastAsia="Calibri" w:hAnsi="Calibri" w:cs="Times New Roman"/>
          <w:b/>
          <w:sz w:val="18"/>
        </w:rPr>
      </w:pPr>
      <w:r w:rsidRPr="0097391B">
        <w:rPr>
          <w:rFonts w:ascii="Calibri" w:eastAsia="Calibri" w:hAnsi="Calibri" w:cs="Times New Roman"/>
          <w:b/>
          <w:sz w:val="18"/>
        </w:rPr>
        <w:lastRenderedPageBreak/>
        <w:t xml:space="preserve">Les données contractuelles et/ou techniques seront quant à elles accessibles uniquement sur la période </w:t>
      </w:r>
      <w:r w:rsidR="00314A2F">
        <w:rPr>
          <w:rFonts w:ascii="Calibri" w:eastAsia="Calibri" w:hAnsi="Calibri" w:cs="Times New Roman"/>
          <w:b/>
          <w:sz w:val="18"/>
        </w:rPr>
        <w:t xml:space="preserve">de validité </w:t>
      </w:r>
      <w:r w:rsidRPr="0097391B">
        <w:rPr>
          <w:rFonts w:ascii="Calibri" w:eastAsia="Calibri" w:hAnsi="Calibri" w:cs="Times New Roman"/>
          <w:b/>
          <w:sz w:val="18"/>
        </w:rPr>
        <w:t>de ce consentement.</w:t>
      </w:r>
    </w:p>
    <w:p w14:paraId="21DC18FB" w14:textId="77777777" w:rsidR="00BF198F" w:rsidRPr="00E17306" w:rsidRDefault="00BF198F" w:rsidP="00BF198F">
      <w:pPr>
        <w:spacing w:line="240" w:lineRule="auto"/>
        <w:rPr>
          <w:rFonts w:ascii="Calibri" w:eastAsia="Calibri" w:hAnsi="Calibri" w:cs="Times New Roman"/>
          <w:b/>
          <w:sz w:val="18"/>
        </w:rPr>
      </w:pPr>
    </w:p>
    <w:p w14:paraId="13B70AE9" w14:textId="77777777" w:rsidR="00BF198F" w:rsidRPr="00BE15D7" w:rsidRDefault="00BF198F" w:rsidP="00BF198F">
      <w:pPr>
        <w:spacing w:after="60" w:line="240" w:lineRule="auto"/>
        <w:contextualSpacing/>
        <w:jc w:val="both"/>
        <w:rPr>
          <w:rFonts w:ascii="Calibri" w:eastAsia="Calibri" w:hAnsi="Calibri" w:cs="Times New Roman"/>
          <w:b/>
          <w:sz w:val="18"/>
          <w:szCs w:val="18"/>
        </w:rPr>
      </w:pPr>
      <w:r w:rsidRPr="00BE15D7">
        <w:rPr>
          <w:rFonts w:ascii="Calibri" w:eastAsia="Calibri" w:hAnsi="Calibri" w:cs="Times New Roman"/>
          <w:b/>
          <w:sz w:val="18"/>
          <w:szCs w:val="18"/>
        </w:rPr>
        <w:t>N° PCE concerné(s) ainsi que son (leur) code postal : _ _ _ _ _ _ _ _ _ _ _ _ _ _ ou GI _ _ _ _ _ _ / CP : _ _ _ _ _</w:t>
      </w:r>
    </w:p>
    <w:p w14:paraId="702A492F" w14:textId="77777777" w:rsidR="00BF198F" w:rsidRDefault="00BF198F" w:rsidP="00BF198F">
      <w:pPr>
        <w:rPr>
          <w:rFonts w:ascii="Calibri" w:eastAsia="Calibri" w:hAnsi="Calibri" w:cs="Times New Roman"/>
          <w:b/>
          <w:sz w:val="18"/>
          <w:szCs w:val="18"/>
        </w:rPr>
      </w:pPr>
    </w:p>
    <w:p w14:paraId="2146874A" w14:textId="77777777" w:rsidR="00BF198F" w:rsidRPr="00BE15D7" w:rsidRDefault="00BF198F" w:rsidP="00BF198F">
      <w:pPr>
        <w:spacing w:after="60" w:line="240" w:lineRule="auto"/>
        <w:contextualSpacing/>
        <w:jc w:val="both"/>
        <w:rPr>
          <w:rFonts w:ascii="Calibri" w:eastAsia="Calibri" w:hAnsi="Calibri" w:cs="Times New Roman"/>
          <w:b/>
          <w:sz w:val="18"/>
          <w:szCs w:val="18"/>
        </w:rPr>
      </w:pPr>
      <w:r w:rsidRPr="00BE15D7">
        <w:rPr>
          <w:rFonts w:ascii="Calibri" w:eastAsia="Calibri" w:hAnsi="Calibri" w:cs="Times New Roman"/>
          <w:b/>
          <w:sz w:val="18"/>
          <w:szCs w:val="18"/>
        </w:rPr>
        <w:t xml:space="preserve">Date de fin du consentement : _ _ / _ _ / _ _ _ _ </w:t>
      </w:r>
    </w:p>
    <w:p w14:paraId="29C0D50F" w14:textId="77777777" w:rsidR="00BF198F" w:rsidRPr="00D04595" w:rsidRDefault="00BF198F" w:rsidP="00BF198F">
      <w:pPr>
        <w:spacing w:after="60" w:line="240" w:lineRule="auto"/>
        <w:contextualSpacing/>
        <w:jc w:val="both"/>
        <w:rPr>
          <w:rFonts w:ascii="Calibri" w:eastAsia="Calibri" w:hAnsi="Calibri" w:cs="Times New Roman"/>
          <w:b/>
          <w:sz w:val="18"/>
          <w:szCs w:val="18"/>
        </w:rPr>
      </w:pPr>
    </w:p>
    <w:p w14:paraId="65BA7C9C" w14:textId="77777777" w:rsidR="00BF198F" w:rsidRPr="00441902" w:rsidRDefault="00BF198F" w:rsidP="00BF198F">
      <w:pPr>
        <w:spacing w:after="60" w:line="240" w:lineRule="auto"/>
        <w:contextualSpacing/>
        <w:jc w:val="both"/>
        <w:rPr>
          <w:rFonts w:ascii="Calibri" w:eastAsia="Calibri" w:hAnsi="Calibri" w:cs="Times New Roman"/>
          <w:sz w:val="18"/>
          <w:szCs w:val="18"/>
        </w:rPr>
      </w:pPr>
      <w:r w:rsidRPr="00F04F56">
        <w:rPr>
          <w:rFonts w:ascii="Calibri" w:eastAsia="Calibri" w:hAnsi="Calibri" w:cs="Times New Roman"/>
          <w:sz w:val="18"/>
          <w:szCs w:val="18"/>
        </w:rPr>
        <w:t>D’autre part, vous disposez d’un droit de révocation auprès du Tiers Autorisé ou de GRDF. En particulier,</w:t>
      </w:r>
      <w:r w:rsidRPr="00D04595">
        <w:rPr>
          <w:sz w:val="18"/>
          <w:szCs w:val="18"/>
        </w:rPr>
        <w:t xml:space="preserve"> </w:t>
      </w:r>
      <w:r w:rsidRPr="00F04F56">
        <w:rPr>
          <w:rFonts w:ascii="Calibri" w:eastAsia="Calibri" w:hAnsi="Calibri" w:cs="Times New Roman"/>
          <w:sz w:val="18"/>
          <w:szCs w:val="18"/>
        </w:rPr>
        <w:t>GRDF met à votre disposition, à tout moment, la possibilité de consulter et/ou de révoquer l’ensemble des accès aux Tiers Autorisés</w:t>
      </w:r>
      <w:r w:rsidRPr="00BE15D7">
        <w:rPr>
          <w:rFonts w:ascii="Calibri" w:eastAsia="Calibri" w:hAnsi="Calibri" w:cs="Times New Roman"/>
          <w:sz w:val="18"/>
          <w:szCs w:val="18"/>
        </w:rPr>
        <w:t xml:space="preserve"> à vos données via le lie</w:t>
      </w:r>
      <w:r w:rsidRPr="0079753C">
        <w:rPr>
          <w:rFonts w:ascii="Calibri" w:eastAsia="Calibri" w:hAnsi="Calibri" w:cs="Times New Roman"/>
          <w:sz w:val="18"/>
          <w:szCs w:val="18"/>
        </w:rPr>
        <w:t>n transmis par mail lors de la demande d’accès aux Données du Tiers Autorisé ou via l’onglet « Données consultées » de votre espace GRDF</w:t>
      </w:r>
      <w:r w:rsidRPr="00441902">
        <w:rPr>
          <w:rFonts w:ascii="Calibri" w:eastAsia="Calibri" w:hAnsi="Calibri" w:cs="Times New Roman"/>
          <w:sz w:val="18"/>
          <w:szCs w:val="18"/>
        </w:rPr>
        <w:t xml:space="preserve"> en ligne. ​</w:t>
      </w:r>
    </w:p>
    <w:p w14:paraId="3E4B568C" w14:textId="77777777" w:rsidR="00BF198F" w:rsidRPr="00C477CF" w:rsidRDefault="00BF198F" w:rsidP="00BF198F">
      <w:pPr>
        <w:spacing w:after="60" w:line="240" w:lineRule="auto"/>
        <w:contextualSpacing/>
        <w:jc w:val="both"/>
        <w:rPr>
          <w:rFonts w:ascii="Calibri" w:eastAsia="Calibri" w:hAnsi="Calibri" w:cs="Times New Roman"/>
          <w:sz w:val="18"/>
        </w:rPr>
      </w:pPr>
    </w:p>
    <w:p w14:paraId="6B440595" w14:textId="77777777" w:rsidR="00BF198F" w:rsidRDefault="00BF198F" w:rsidP="00BF198F">
      <w:pPr>
        <w:spacing w:after="60" w:line="240" w:lineRule="auto"/>
        <w:contextualSpacing/>
        <w:jc w:val="both"/>
        <w:rPr>
          <w:rFonts w:ascii="Calibri" w:eastAsia="Calibri" w:hAnsi="Calibri" w:cs="Times New Roman"/>
          <w:sz w:val="18"/>
        </w:rPr>
      </w:pPr>
      <w:r w:rsidRPr="00AD5C53">
        <w:rPr>
          <w:rFonts w:ascii="Calibri" w:eastAsia="Calibri" w:hAnsi="Calibri" w:cs="Times New Roman"/>
          <w:sz w:val="18"/>
        </w:rPr>
        <w:t xml:space="preserve">Conformément aux dispositions de la loi n°78-17 du 6 janvier 1978 modifiée relative à l’informatique, aux fichiers et aux libertés, </w:t>
      </w:r>
      <w:r>
        <w:rPr>
          <w:rFonts w:ascii="Calibri" w:eastAsia="Calibri" w:hAnsi="Calibri" w:cs="Times New Roman"/>
          <w:sz w:val="18"/>
        </w:rPr>
        <w:t>Vous disposez notamment</w:t>
      </w:r>
      <w:r w:rsidRPr="00AD5C53">
        <w:rPr>
          <w:rFonts w:ascii="Calibri" w:eastAsia="Calibri" w:hAnsi="Calibri" w:cs="Times New Roman"/>
          <w:sz w:val="18"/>
        </w:rPr>
        <w:t xml:space="preserve"> d’un droit d’accès, de rectification</w:t>
      </w:r>
      <w:r>
        <w:rPr>
          <w:rFonts w:ascii="Calibri" w:eastAsia="Calibri" w:hAnsi="Calibri" w:cs="Times New Roman"/>
          <w:sz w:val="18"/>
        </w:rPr>
        <w:t xml:space="preserve">, </w:t>
      </w:r>
      <w:r w:rsidRPr="00AD5C53">
        <w:rPr>
          <w:rFonts w:ascii="Calibri" w:eastAsia="Calibri" w:hAnsi="Calibri" w:cs="Times New Roman"/>
          <w:sz w:val="18"/>
        </w:rPr>
        <w:t>d’opposition</w:t>
      </w:r>
      <w:r>
        <w:rPr>
          <w:rFonts w:ascii="Calibri" w:eastAsia="Calibri" w:hAnsi="Calibri" w:cs="Times New Roman"/>
          <w:sz w:val="18"/>
        </w:rPr>
        <w:t xml:space="preserve"> pour motifs légitimes</w:t>
      </w:r>
      <w:r w:rsidRPr="00AD5C53">
        <w:rPr>
          <w:rFonts w:ascii="Calibri" w:eastAsia="Calibri" w:hAnsi="Calibri" w:cs="Times New Roman"/>
          <w:sz w:val="18"/>
        </w:rPr>
        <w:t xml:space="preserve"> </w:t>
      </w:r>
      <w:r>
        <w:rPr>
          <w:rFonts w:ascii="Calibri" w:eastAsia="Calibri" w:hAnsi="Calibri" w:cs="Times New Roman"/>
          <w:sz w:val="18"/>
        </w:rPr>
        <w:t xml:space="preserve">et de suppression </w:t>
      </w:r>
      <w:r w:rsidRPr="00AD5C53">
        <w:rPr>
          <w:rFonts w:ascii="Calibri" w:eastAsia="Calibri" w:hAnsi="Calibri" w:cs="Times New Roman"/>
          <w:sz w:val="18"/>
        </w:rPr>
        <w:t xml:space="preserve">sur les données </w:t>
      </w:r>
      <w:r>
        <w:rPr>
          <w:rFonts w:ascii="Calibri" w:eastAsia="Calibri" w:hAnsi="Calibri" w:cs="Times New Roman"/>
          <w:sz w:val="18"/>
        </w:rPr>
        <w:t xml:space="preserve">à caractère </w:t>
      </w:r>
      <w:r w:rsidRPr="00AD5C53">
        <w:rPr>
          <w:rFonts w:ascii="Calibri" w:eastAsia="Calibri" w:hAnsi="Calibri" w:cs="Times New Roman"/>
          <w:sz w:val="18"/>
        </w:rPr>
        <w:t xml:space="preserve">personnel </w:t>
      </w:r>
      <w:r>
        <w:rPr>
          <w:rFonts w:ascii="Calibri" w:eastAsia="Calibri" w:hAnsi="Calibri" w:cs="Times New Roman"/>
          <w:sz w:val="18"/>
        </w:rPr>
        <w:t>vous</w:t>
      </w:r>
      <w:r w:rsidRPr="00AD5C53">
        <w:rPr>
          <w:rFonts w:ascii="Calibri" w:eastAsia="Calibri" w:hAnsi="Calibri" w:cs="Times New Roman"/>
          <w:sz w:val="18"/>
        </w:rPr>
        <w:t xml:space="preserve"> concernant. </w:t>
      </w:r>
      <w:r>
        <w:rPr>
          <w:rFonts w:ascii="Calibri" w:eastAsia="Calibri" w:hAnsi="Calibri" w:cs="Times New Roman"/>
          <w:sz w:val="18"/>
        </w:rPr>
        <w:t>Veuillez adresser à votre demande une copie de votre pièce d’identité pour attester que vous êtes bien la personne concernée par les données à caractère personnel en question.</w:t>
      </w:r>
    </w:p>
    <w:p w14:paraId="2B972555" w14:textId="77777777" w:rsidR="00BF198F" w:rsidRPr="008D49C6" w:rsidRDefault="00BF198F" w:rsidP="00BF198F">
      <w:pPr>
        <w:spacing w:after="60" w:line="240" w:lineRule="auto"/>
        <w:contextualSpacing/>
        <w:jc w:val="both"/>
        <w:rPr>
          <w:rFonts w:ascii="Calibri" w:eastAsia="Calibri" w:hAnsi="Calibri" w:cs="Times New Roman"/>
          <w:sz w:val="18"/>
        </w:rPr>
      </w:pPr>
      <w:r w:rsidRPr="008D49C6">
        <w:rPr>
          <w:rFonts w:ascii="Calibri" w:eastAsia="Calibri" w:hAnsi="Calibri" w:cs="Times New Roman"/>
          <w:sz w:val="18"/>
        </w:rPr>
        <w:t xml:space="preserve"> </w:t>
      </w:r>
    </w:p>
    <w:p w14:paraId="607FFFA0" w14:textId="77777777" w:rsidR="00BF198F" w:rsidRDefault="00BF198F" w:rsidP="00BF198F">
      <w:pPr>
        <w:spacing w:after="60" w:line="240" w:lineRule="auto"/>
        <w:contextualSpacing/>
        <w:jc w:val="both"/>
        <w:rPr>
          <w:rFonts w:ascii="Calibri" w:eastAsia="Calibri" w:hAnsi="Calibri" w:cs="Times New Roman"/>
          <w:sz w:val="18"/>
        </w:rPr>
      </w:pPr>
      <w:r w:rsidRPr="00AD5C53">
        <w:rPr>
          <w:rFonts w:ascii="Calibri" w:eastAsia="Calibri" w:hAnsi="Calibri" w:cs="Times New Roman"/>
          <w:sz w:val="18"/>
        </w:rPr>
        <w:t>Pour exercer ce droit</w:t>
      </w:r>
      <w:r>
        <w:rPr>
          <w:rFonts w:ascii="Calibri" w:eastAsia="Calibri" w:hAnsi="Calibri" w:cs="Times New Roman"/>
          <w:sz w:val="18"/>
        </w:rPr>
        <w:t xml:space="preserve"> et lorsque votre demande concerne des données détenues en tout ou partie par GRDF</w:t>
      </w:r>
      <w:r w:rsidRPr="00AD5C53">
        <w:rPr>
          <w:rFonts w:ascii="Calibri" w:eastAsia="Calibri" w:hAnsi="Calibri" w:cs="Times New Roman"/>
          <w:sz w:val="18"/>
        </w:rPr>
        <w:t xml:space="preserve">, </w:t>
      </w:r>
      <w:r>
        <w:rPr>
          <w:rFonts w:ascii="Calibri" w:eastAsia="Calibri" w:hAnsi="Calibri" w:cs="Times New Roman"/>
          <w:sz w:val="18"/>
        </w:rPr>
        <w:t>vous pouvez</w:t>
      </w:r>
      <w:r w:rsidRPr="00AD5C53">
        <w:rPr>
          <w:rFonts w:ascii="Calibri" w:eastAsia="Calibri" w:hAnsi="Calibri" w:cs="Times New Roman"/>
          <w:sz w:val="18"/>
        </w:rPr>
        <w:t xml:space="preserve"> écrire</w:t>
      </w:r>
      <w:r>
        <w:rPr>
          <w:rFonts w:ascii="Calibri" w:eastAsia="Calibri" w:hAnsi="Calibri" w:cs="Times New Roman"/>
          <w:sz w:val="18"/>
        </w:rPr>
        <w:t> </w:t>
      </w:r>
      <w:r w:rsidRPr="00AD5C53">
        <w:rPr>
          <w:rFonts w:ascii="Calibri" w:eastAsia="Calibri" w:hAnsi="Calibri" w:cs="Times New Roman"/>
          <w:sz w:val="18"/>
        </w:rPr>
        <w:t xml:space="preserve">: </w:t>
      </w:r>
    </w:p>
    <w:p w14:paraId="297E7D7C" w14:textId="77777777" w:rsidR="00BF198F" w:rsidRDefault="00BF198F" w:rsidP="00BF198F">
      <w:pPr>
        <w:pStyle w:val="Paragraphedeliste"/>
        <w:numPr>
          <w:ilvl w:val="0"/>
          <w:numId w:val="22"/>
        </w:numPr>
        <w:spacing w:after="60" w:line="240" w:lineRule="auto"/>
        <w:jc w:val="both"/>
        <w:rPr>
          <w:rFonts w:ascii="Calibri" w:eastAsia="Calibri" w:hAnsi="Calibri" w:cs="Times New Roman"/>
          <w:sz w:val="18"/>
        </w:rPr>
      </w:pPr>
      <w:r>
        <w:rPr>
          <w:rFonts w:ascii="Calibri" w:eastAsia="Calibri" w:hAnsi="Calibri" w:cs="Times New Roman"/>
          <w:sz w:val="18"/>
        </w:rPr>
        <w:t>soit par courrier postal à l’adresse suivante :</w:t>
      </w:r>
      <w:r w:rsidRPr="00AD5C53">
        <w:rPr>
          <w:rFonts w:ascii="Calibri" w:eastAsia="Calibri" w:hAnsi="Calibri" w:cs="Times New Roman"/>
          <w:sz w:val="18"/>
        </w:rPr>
        <w:tab/>
      </w:r>
      <w:r>
        <w:rPr>
          <w:rFonts w:ascii="Calibri" w:eastAsia="Calibri" w:hAnsi="Calibri" w:cs="Times New Roman"/>
          <w:sz w:val="18"/>
        </w:rPr>
        <w:t xml:space="preserve">                </w:t>
      </w:r>
      <w:r w:rsidRPr="007467D2">
        <w:rPr>
          <w:rFonts w:ascii="Calibri" w:eastAsia="Calibri" w:hAnsi="Calibri" w:cs="Times New Roman"/>
          <w:sz w:val="18"/>
        </w:rPr>
        <w:t>GRDF service client – Correspondant Informatique et Libertés</w:t>
      </w:r>
    </w:p>
    <w:p w14:paraId="74A0C826" w14:textId="77777777" w:rsidR="00BF198F" w:rsidRDefault="00BF198F" w:rsidP="00BF198F">
      <w:pPr>
        <w:pStyle w:val="Paragraphedeliste"/>
        <w:spacing w:after="60" w:line="240" w:lineRule="auto"/>
        <w:ind w:left="4253"/>
        <w:jc w:val="both"/>
        <w:rPr>
          <w:rFonts w:ascii="Calibri" w:eastAsia="Calibri" w:hAnsi="Calibri" w:cs="Times New Roman"/>
          <w:sz w:val="18"/>
        </w:rPr>
      </w:pPr>
      <w:r>
        <w:rPr>
          <w:rFonts w:ascii="Calibri" w:eastAsia="Calibri" w:hAnsi="Calibri" w:cs="Times New Roman"/>
          <w:sz w:val="18"/>
        </w:rPr>
        <w:t xml:space="preserve">              </w:t>
      </w:r>
      <w:r>
        <w:rPr>
          <w:rFonts w:ascii="Calibri" w:eastAsia="Calibri" w:hAnsi="Calibri" w:cs="Times New Roman"/>
          <w:sz w:val="18"/>
        </w:rPr>
        <w:tab/>
      </w:r>
      <w:r w:rsidRPr="007467D2">
        <w:rPr>
          <w:rFonts w:ascii="Calibri" w:eastAsia="Calibri" w:hAnsi="Calibri" w:cs="Times New Roman"/>
          <w:sz w:val="18"/>
        </w:rPr>
        <w:t>TSA 85101 27091 EVREUX CEDEX</w:t>
      </w:r>
    </w:p>
    <w:p w14:paraId="572B4C4B" w14:textId="77777777" w:rsidR="00BF198F" w:rsidRPr="00AD5C53" w:rsidRDefault="00BF198F" w:rsidP="00BF198F">
      <w:pPr>
        <w:pStyle w:val="Paragraphedeliste"/>
        <w:numPr>
          <w:ilvl w:val="0"/>
          <w:numId w:val="22"/>
        </w:numPr>
        <w:spacing w:after="60" w:line="240" w:lineRule="auto"/>
        <w:ind w:left="709"/>
        <w:jc w:val="both"/>
        <w:rPr>
          <w:rFonts w:ascii="Calibri" w:eastAsia="Calibri" w:hAnsi="Calibri" w:cs="Times New Roman"/>
          <w:sz w:val="18"/>
        </w:rPr>
      </w:pPr>
      <w:r w:rsidRPr="00AD5C53">
        <w:rPr>
          <w:rFonts w:ascii="Calibri" w:eastAsia="Calibri" w:hAnsi="Calibri" w:cs="Times New Roman"/>
          <w:sz w:val="18"/>
        </w:rPr>
        <w:t>soit par courrier électronique à l’adresse suivante :</w:t>
      </w:r>
      <w:r>
        <w:rPr>
          <w:rFonts w:ascii="Calibri" w:eastAsia="Calibri" w:hAnsi="Calibri" w:cs="Times New Roman"/>
          <w:sz w:val="18"/>
        </w:rPr>
        <w:tab/>
      </w:r>
      <w:hyperlink r:id="rId11" w:history="1">
        <w:r w:rsidRPr="009C2DCB">
          <w:rPr>
            <w:rStyle w:val="Lienhypertexte"/>
            <w:sz w:val="18"/>
          </w:rPr>
          <w:t>protectiondesdonnees@grdf.fr</w:t>
        </w:r>
      </w:hyperlink>
    </w:p>
    <w:p w14:paraId="331AC811" w14:textId="77777777" w:rsidR="00BF198F" w:rsidRDefault="00BF198F" w:rsidP="00BF198F">
      <w:pPr>
        <w:spacing w:after="60" w:line="240" w:lineRule="auto"/>
        <w:jc w:val="both"/>
        <w:rPr>
          <w:rFonts w:ascii="Calibri" w:eastAsia="Calibri" w:hAnsi="Calibri" w:cs="Times New Roman"/>
          <w:sz w:val="18"/>
        </w:rPr>
      </w:pPr>
    </w:p>
    <w:p w14:paraId="257A0074" w14:textId="77777777" w:rsidR="00BF198F" w:rsidRPr="005922F3" w:rsidRDefault="00BF198F" w:rsidP="00BF198F">
      <w:pPr>
        <w:spacing w:after="60" w:line="240" w:lineRule="auto"/>
        <w:jc w:val="both"/>
        <w:rPr>
          <w:rFonts w:ascii="Calibri" w:eastAsia="Calibri" w:hAnsi="Calibri" w:cs="Times New Roman"/>
          <w:sz w:val="18"/>
        </w:rPr>
      </w:pPr>
      <w:r w:rsidRPr="005922F3">
        <w:rPr>
          <w:rFonts w:ascii="Calibri" w:eastAsia="Calibri" w:hAnsi="Calibri" w:cs="Times New Roman"/>
          <w:sz w:val="18"/>
        </w:rPr>
        <w:t xml:space="preserve">Pour exercer ce droit et lorsque votre demande concerne des données détenues en tout ou partie par </w:t>
      </w:r>
      <w:r>
        <w:rPr>
          <w:rFonts w:ascii="Calibri" w:eastAsia="Calibri" w:hAnsi="Calibri" w:cs="Times New Roman"/>
          <w:sz w:val="18"/>
        </w:rPr>
        <w:t>le Tiers Autorisé</w:t>
      </w:r>
      <w:r w:rsidRPr="005922F3">
        <w:rPr>
          <w:rFonts w:ascii="Calibri" w:eastAsia="Calibri" w:hAnsi="Calibri" w:cs="Times New Roman"/>
          <w:sz w:val="18"/>
        </w:rPr>
        <w:t xml:space="preserve">, vous pouvez écrire : </w:t>
      </w:r>
    </w:p>
    <w:p w14:paraId="54703888" w14:textId="0B33240B" w:rsidR="00BF198F" w:rsidRDefault="00BF198F" w:rsidP="00BF198F">
      <w:pPr>
        <w:pStyle w:val="Paragraphedeliste"/>
        <w:numPr>
          <w:ilvl w:val="0"/>
          <w:numId w:val="22"/>
        </w:numPr>
        <w:spacing w:after="60" w:line="240" w:lineRule="auto"/>
        <w:jc w:val="both"/>
        <w:rPr>
          <w:rFonts w:ascii="Calibri" w:eastAsia="Calibri" w:hAnsi="Calibri" w:cs="Times New Roman"/>
          <w:sz w:val="18"/>
        </w:rPr>
      </w:pPr>
      <w:r>
        <w:rPr>
          <w:rFonts w:ascii="Calibri" w:eastAsia="Calibri" w:hAnsi="Calibri" w:cs="Times New Roman"/>
          <w:sz w:val="18"/>
        </w:rPr>
        <w:t>soit par courrier postal à l’adresse suivante :</w:t>
      </w:r>
      <w:r w:rsidRPr="00AD5C53">
        <w:rPr>
          <w:rFonts w:ascii="Calibri" w:eastAsia="Calibri" w:hAnsi="Calibri" w:cs="Times New Roman"/>
          <w:sz w:val="18"/>
        </w:rPr>
        <w:tab/>
      </w:r>
      <w:r>
        <w:rPr>
          <w:rFonts w:ascii="Calibri" w:eastAsia="Calibri" w:hAnsi="Calibri" w:cs="Times New Roman"/>
          <w:sz w:val="18"/>
        </w:rPr>
        <w:t xml:space="preserve">                 </w:t>
      </w:r>
      <w:r w:rsidR="00955A89" w:rsidRPr="00955A89">
        <w:rPr>
          <w:rFonts w:ascii="Calibri" w:eastAsia="Calibri" w:hAnsi="Calibri" w:cs="Times New Roman"/>
          <w:sz w:val="18"/>
        </w:rPr>
        <w:t>Clauger 3E, 7 rue de l’industrie, 69530 BRIGNAIS</w:t>
      </w:r>
    </w:p>
    <w:p w14:paraId="7035A3CD" w14:textId="72D05666" w:rsidR="00BF198F" w:rsidRPr="005922F3" w:rsidRDefault="00BF198F" w:rsidP="00BF198F">
      <w:pPr>
        <w:pStyle w:val="Paragraphedeliste"/>
        <w:numPr>
          <w:ilvl w:val="0"/>
          <w:numId w:val="22"/>
        </w:numPr>
        <w:spacing w:after="60" w:line="240" w:lineRule="auto"/>
        <w:jc w:val="both"/>
        <w:rPr>
          <w:rFonts w:ascii="Calibri" w:eastAsia="Calibri" w:hAnsi="Calibri" w:cs="Times New Roman"/>
          <w:sz w:val="18"/>
        </w:rPr>
      </w:pPr>
      <w:r w:rsidRPr="001003D4">
        <w:rPr>
          <w:rFonts w:ascii="Calibri" w:eastAsia="Calibri" w:hAnsi="Calibri" w:cs="Times New Roman"/>
          <w:sz w:val="18"/>
        </w:rPr>
        <w:t>soit par courrier électronique à l’adresse suivante :</w:t>
      </w:r>
      <w:r w:rsidRPr="001003D4">
        <w:rPr>
          <w:rFonts w:ascii="Calibri" w:eastAsia="Calibri" w:hAnsi="Calibri" w:cs="Times New Roman"/>
          <w:sz w:val="18"/>
        </w:rPr>
        <w:tab/>
      </w:r>
      <w:r w:rsidR="00CD00D2" w:rsidRPr="00CD00D2">
        <w:rPr>
          <w:rFonts w:ascii="Calibri" w:eastAsia="Calibri" w:hAnsi="Calibri" w:cs="Times New Roman"/>
          <w:sz w:val="18"/>
        </w:rPr>
        <w:t>assistantes_3E@clauger.fr</w:t>
      </w:r>
    </w:p>
    <w:p w14:paraId="54D9ECFA" w14:textId="77777777" w:rsidR="00BF198F" w:rsidRDefault="00BF198F" w:rsidP="00BF198F">
      <w:pPr>
        <w:spacing w:after="60" w:line="240" w:lineRule="auto"/>
        <w:ind w:left="4272" w:hanging="19"/>
        <w:contextualSpacing/>
        <w:jc w:val="both"/>
        <w:rPr>
          <w:rFonts w:ascii="Calibri" w:eastAsia="Calibri" w:hAnsi="Calibri" w:cs="Times New Roman"/>
          <w:sz w:val="14"/>
        </w:rPr>
      </w:pPr>
    </w:p>
    <w:p w14:paraId="47651640" w14:textId="77777777" w:rsidR="00BF198F" w:rsidRDefault="00BF198F" w:rsidP="00BF198F">
      <w:pPr>
        <w:spacing w:after="160" w:line="259" w:lineRule="auto"/>
        <w:rPr>
          <w:rFonts w:ascii="Arial" w:eastAsia="Times New Roman" w:hAnsi="Arial" w:cs="Arial"/>
          <w:b/>
          <w:color w:val="000000"/>
          <w:lang w:eastAsia="fr-F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017FF">
        <w:rPr>
          <w:rFonts w:ascii="Calibri" w:eastAsia="Calibri" w:hAnsi="Calibri" w:cs="Times New Roman"/>
          <w:noProof/>
          <w:lang w:eastAsia="fr-FR"/>
        </w:rPr>
        <w:drawing>
          <wp:anchor distT="0" distB="0" distL="114300" distR="114300" simplePos="0" relativeHeight="251658241" behindDoc="0" locked="0" layoutInCell="1" allowOverlap="1" wp14:anchorId="60D03492" wp14:editId="2E7D9CDB">
            <wp:simplePos x="0" y="0"/>
            <wp:positionH relativeFrom="margin">
              <wp:align>left</wp:align>
            </wp:positionH>
            <wp:positionV relativeFrom="paragraph">
              <wp:posOffset>10160</wp:posOffset>
            </wp:positionV>
            <wp:extent cx="2806065" cy="952500"/>
            <wp:effectExtent l="0" t="0" r="0" b="0"/>
            <wp:wrapNone/>
            <wp:docPr id="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pic:cNvPicPr>
                      <a:picLocks noChangeAspect="1"/>
                    </pic:cNvPicPr>
                  </pic:nvPicPr>
                  <pic:blipFill rotWithShape="1">
                    <a:blip r:embed="rId12" cstate="print">
                      <a:extLst>
                        <a:ext uri="{28A0092B-C50C-407E-A947-70E740481C1C}">
                          <a14:useLocalDpi xmlns:a14="http://schemas.microsoft.com/office/drawing/2010/main" val="0"/>
                        </a:ext>
                      </a:extLst>
                    </a:blip>
                    <a:srcRect r="57737" b="21753"/>
                    <a:stretch/>
                  </pic:blipFill>
                  <pic:spPr bwMode="auto">
                    <a:xfrm>
                      <a:off x="0" y="0"/>
                      <a:ext cx="2806065" cy="952500"/>
                    </a:xfrm>
                    <a:prstGeom prst="rect">
                      <a:avLst/>
                    </a:prstGeom>
                    <a:ln>
                      <a:noFill/>
                    </a:ln>
                    <a:effectLst>
                      <a:softEdge rad="0"/>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17FF">
        <w:rPr>
          <w:rFonts w:ascii="Calibri" w:eastAsia="Calibri" w:hAnsi="Calibri" w:cs="Times New Roman"/>
          <w:noProof/>
          <w:lang w:eastAsia="fr-FR"/>
        </w:rPr>
        <w:drawing>
          <wp:anchor distT="0" distB="0" distL="114300" distR="114300" simplePos="0" relativeHeight="251658240" behindDoc="0" locked="0" layoutInCell="1" allowOverlap="1" wp14:anchorId="23F752E7" wp14:editId="62343D7C">
            <wp:simplePos x="0" y="0"/>
            <wp:positionH relativeFrom="margin">
              <wp:align>right</wp:align>
            </wp:positionH>
            <wp:positionV relativeFrom="paragraph">
              <wp:posOffset>26035</wp:posOffset>
            </wp:positionV>
            <wp:extent cx="2771775" cy="923925"/>
            <wp:effectExtent l="0" t="0" r="9525" b="0"/>
            <wp:wrapNone/>
            <wp:docPr id="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t="-796" r="57164" b="23611"/>
                    <a:stretch/>
                  </pic:blipFill>
                  <pic:spPr bwMode="auto">
                    <a:xfrm>
                      <a:off x="0" y="0"/>
                      <a:ext cx="2771775" cy="92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37084" w14:textId="77777777" w:rsidR="00BF198F" w:rsidRPr="00127F95" w:rsidRDefault="00BF198F" w:rsidP="00BF198F">
      <w:pPr>
        <w:jc w:val="both"/>
      </w:pPr>
    </w:p>
    <w:p w14:paraId="2BB5184E" w14:textId="5DD145A6" w:rsidR="00590A7D" w:rsidRDefault="00590A7D" w:rsidP="00822150">
      <w:pPr>
        <w:spacing w:after="160" w:line="259" w:lineRule="auto"/>
        <w:rPr>
          <w:rFonts w:ascii="Arial" w:eastAsia="Times New Roman" w:hAnsi="Arial" w:cs="Arial"/>
          <w:b/>
          <w:color w:val="000000"/>
          <w:lang w:eastAsia="fr-FR"/>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44EBFE20" w14:textId="6258FE34" w:rsidR="00822150" w:rsidRPr="00BA717E" w:rsidRDefault="00822150" w:rsidP="00E22CC8">
      <w:pPr>
        <w:rPr>
          <w:rFonts w:ascii="Arial" w:hAnsi="Arial" w:cs="Arial"/>
        </w:rPr>
      </w:pPr>
    </w:p>
    <w:p w14:paraId="4BA45128" w14:textId="3DAB8A46" w:rsidR="00620CD4" w:rsidRPr="00127F95" w:rsidRDefault="00620CD4" w:rsidP="00EF5C53">
      <w:pPr>
        <w:jc w:val="both"/>
      </w:pPr>
    </w:p>
    <w:sectPr w:rsidR="00620CD4" w:rsidRPr="00127F95" w:rsidSect="00F17AF4">
      <w:footerReference w:type="first" r:id="rId14"/>
      <w:pgSz w:w="11906" w:h="16838" w:code="9"/>
      <w:pgMar w:top="1021" w:right="991" w:bottom="567" w:left="1304" w:header="79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6D922" w14:textId="77777777" w:rsidR="00F17AF4" w:rsidRDefault="00F17AF4" w:rsidP="00BB63D0">
      <w:r>
        <w:separator/>
      </w:r>
    </w:p>
  </w:endnote>
  <w:endnote w:type="continuationSeparator" w:id="0">
    <w:p w14:paraId="4838E06D" w14:textId="77777777" w:rsidR="00F17AF4" w:rsidRDefault="00F17AF4" w:rsidP="00BB63D0">
      <w:r>
        <w:continuationSeparator/>
      </w:r>
    </w:p>
  </w:endnote>
  <w:endnote w:type="continuationNotice" w:id="1">
    <w:p w14:paraId="1C9F8304" w14:textId="77777777" w:rsidR="00F17AF4" w:rsidRDefault="00F17A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LT Std 55 Roman">
    <w:altName w:val="Calibri"/>
    <w:panose1 w:val="00000000000000000000"/>
    <w:charset w:val="00"/>
    <w:family w:val="swiss"/>
    <w:notTrueType/>
    <w:pitch w:val="variable"/>
    <w:sig w:usb0="800000AF" w:usb1="4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35 Light">
    <w:panose1 w:val="00000000000000000000"/>
    <w:charset w:val="00"/>
    <w:family w:val="swiss"/>
    <w:notTrueType/>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89F3E" w14:textId="77777777" w:rsidR="004738B2" w:rsidRPr="00561763" w:rsidRDefault="004738B2" w:rsidP="00BA2CBF">
    <w:pPr>
      <w:pStyle w:val="Pieddepage"/>
      <w:tabs>
        <w:tab w:val="left" w:pos="1134"/>
        <w:tab w:val="left" w:pos="8789"/>
      </w:tabs>
      <w:rPr>
        <w:sz w:val="15"/>
        <w:szCs w:val="15"/>
      </w:rPr>
    </w:pPr>
    <w:r>
      <w:tab/>
    </w:r>
    <w:r>
      <w:tab/>
    </w:r>
    <w:r w:rsidRPr="00561763">
      <w:rPr>
        <w:sz w:val="15"/>
        <w:szCs w:val="15"/>
      </w:rPr>
      <w:fldChar w:fldCharType="begin"/>
    </w:r>
    <w:r w:rsidRPr="00561763">
      <w:rPr>
        <w:sz w:val="15"/>
        <w:szCs w:val="15"/>
      </w:rPr>
      <w:instrText xml:space="preserve"> PAGE   \* MERGEFORMAT </w:instrText>
    </w:r>
    <w:r w:rsidRPr="00561763">
      <w:rPr>
        <w:sz w:val="15"/>
        <w:szCs w:val="15"/>
      </w:rPr>
      <w:fldChar w:fldCharType="separate"/>
    </w:r>
    <w:r>
      <w:rPr>
        <w:sz w:val="15"/>
        <w:szCs w:val="15"/>
      </w:rPr>
      <w:t>28</w:t>
    </w:r>
    <w:r w:rsidRPr="00561763">
      <w:rPr>
        <w:noProof/>
        <w:sz w:val="15"/>
        <w:szCs w:val="15"/>
      </w:rPr>
      <w:fldChar w:fldCharType="end"/>
    </w:r>
    <w:r w:rsidRPr="00561763">
      <w:rPr>
        <w:sz w:val="15"/>
        <w:szCs w:val="15"/>
      </w:rPr>
      <w:t>/</w:t>
    </w:r>
    <w:r w:rsidRPr="00561763">
      <w:rPr>
        <w:noProof/>
        <w:sz w:val="15"/>
        <w:szCs w:val="15"/>
      </w:rPr>
      <w:fldChar w:fldCharType="begin"/>
    </w:r>
    <w:r w:rsidRPr="00561763">
      <w:rPr>
        <w:noProof/>
        <w:sz w:val="15"/>
        <w:szCs w:val="15"/>
      </w:rPr>
      <w:instrText xml:space="preserve"> NUMPAGES   \* MERGEFORMAT </w:instrText>
    </w:r>
    <w:r w:rsidRPr="00561763">
      <w:rPr>
        <w:noProof/>
        <w:sz w:val="15"/>
        <w:szCs w:val="15"/>
      </w:rPr>
      <w:fldChar w:fldCharType="separate"/>
    </w:r>
    <w:r>
      <w:rPr>
        <w:noProof/>
        <w:sz w:val="15"/>
        <w:szCs w:val="15"/>
      </w:rPr>
      <w:t>37</w:t>
    </w:r>
    <w:r w:rsidRPr="00561763">
      <w:rPr>
        <w:noProof/>
        <w:sz w:val="15"/>
        <w:szCs w:val="15"/>
      </w:rPr>
      <w:fldChar w:fldCharType="end"/>
    </w:r>
  </w:p>
  <w:p w14:paraId="45703EE3" w14:textId="77777777" w:rsidR="004738B2" w:rsidRDefault="004738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03972" w14:textId="77777777" w:rsidR="00F17AF4" w:rsidRDefault="00F17AF4" w:rsidP="00BB63D0">
      <w:r>
        <w:separator/>
      </w:r>
    </w:p>
  </w:footnote>
  <w:footnote w:type="continuationSeparator" w:id="0">
    <w:p w14:paraId="57424464" w14:textId="77777777" w:rsidR="00F17AF4" w:rsidRDefault="00F17AF4" w:rsidP="00BB63D0">
      <w:r>
        <w:continuationSeparator/>
      </w:r>
    </w:p>
  </w:footnote>
  <w:footnote w:type="continuationNotice" w:id="1">
    <w:p w14:paraId="43FE04F6" w14:textId="77777777" w:rsidR="00F17AF4" w:rsidRDefault="00F17A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3EB"/>
    <w:multiLevelType w:val="multilevel"/>
    <w:tmpl w:val="3C5031E6"/>
    <w:lvl w:ilvl="0">
      <w:start w:val="10"/>
      <w:numFmt w:val="decimal"/>
      <w:lvlText w:val="%1."/>
      <w:lvlJc w:val="left"/>
      <w:pPr>
        <w:ind w:left="720" w:hanging="360"/>
      </w:pPr>
      <w:rPr>
        <w:rFonts w:hint="default"/>
      </w:rPr>
    </w:lvl>
    <w:lvl w:ilvl="1">
      <w:start w:val="4"/>
      <w:numFmt w:val="decimal"/>
      <w:isLgl/>
      <w:lvlText w:val="%1.%2"/>
      <w:lvlJc w:val="left"/>
      <w:pPr>
        <w:ind w:left="786"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1" w15:restartNumberingAfterBreak="0">
    <w:nsid w:val="0742182E"/>
    <w:multiLevelType w:val="hybridMultilevel"/>
    <w:tmpl w:val="B7C0C9DA"/>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281F04"/>
    <w:multiLevelType w:val="hybridMultilevel"/>
    <w:tmpl w:val="2A0ECF86"/>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BE1720"/>
    <w:multiLevelType w:val="multilevel"/>
    <w:tmpl w:val="17406A92"/>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4" w15:restartNumberingAfterBreak="0">
    <w:nsid w:val="12711CE7"/>
    <w:multiLevelType w:val="hybridMultilevel"/>
    <w:tmpl w:val="1D8E1180"/>
    <w:lvl w:ilvl="0" w:tplc="55B430A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757168"/>
    <w:multiLevelType w:val="hybridMultilevel"/>
    <w:tmpl w:val="F76EB946"/>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843D81"/>
    <w:multiLevelType w:val="multilevel"/>
    <w:tmpl w:val="A6D4AA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88549FB"/>
    <w:multiLevelType w:val="hybridMultilevel"/>
    <w:tmpl w:val="17A694FE"/>
    <w:lvl w:ilvl="0" w:tplc="A9CA4C9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5322FD"/>
    <w:multiLevelType w:val="hybridMultilevel"/>
    <w:tmpl w:val="F8046E0E"/>
    <w:lvl w:ilvl="0" w:tplc="404E804A">
      <w:start w:val="16"/>
      <w:numFmt w:val="bullet"/>
      <w:lvlText w:val="-"/>
      <w:lvlJc w:val="left"/>
      <w:pPr>
        <w:ind w:left="780" w:hanging="360"/>
      </w:pPr>
      <w:rPr>
        <w:rFonts w:ascii="Calibri" w:eastAsiaTheme="minorHAnsi" w:hAnsi="Calibri" w:cstheme="minorBidi"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9" w15:restartNumberingAfterBreak="0">
    <w:nsid w:val="1BE25847"/>
    <w:multiLevelType w:val="hybridMultilevel"/>
    <w:tmpl w:val="825473BC"/>
    <w:lvl w:ilvl="0" w:tplc="0FCA0022">
      <w:start w:val="2"/>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BFD7D81"/>
    <w:multiLevelType w:val="hybridMultilevel"/>
    <w:tmpl w:val="050C0F58"/>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755AF2"/>
    <w:multiLevelType w:val="hybridMultilevel"/>
    <w:tmpl w:val="B68CD1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AA26FE"/>
    <w:multiLevelType w:val="hybridMultilevel"/>
    <w:tmpl w:val="381CE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5D6747"/>
    <w:multiLevelType w:val="hybridMultilevel"/>
    <w:tmpl w:val="2DF0C50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01D27C3"/>
    <w:multiLevelType w:val="hybridMultilevel"/>
    <w:tmpl w:val="2E9EC134"/>
    <w:lvl w:ilvl="0" w:tplc="7332B08A">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 w15:restartNumberingAfterBreak="0">
    <w:nsid w:val="21EA5654"/>
    <w:multiLevelType w:val="hybridMultilevel"/>
    <w:tmpl w:val="F490C084"/>
    <w:lvl w:ilvl="0" w:tplc="2BC466F6">
      <w:start w:val="1"/>
      <w:numFmt w:val="bullet"/>
      <w:pStyle w:val="SAT-Titre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2E67CA0"/>
    <w:multiLevelType w:val="multilevel"/>
    <w:tmpl w:val="7F3C9C98"/>
    <w:lvl w:ilvl="0">
      <w:start w:val="10"/>
      <w:numFmt w:val="decimal"/>
      <w:lvlText w:val="%1."/>
      <w:lvlJc w:val="left"/>
      <w:pPr>
        <w:ind w:left="720" w:hanging="360"/>
      </w:pPr>
      <w:rPr>
        <w:rFonts w:hint="default"/>
      </w:rPr>
    </w:lvl>
    <w:lvl w:ilvl="1">
      <w:start w:val="5"/>
      <w:numFmt w:val="decimal"/>
      <w:isLgl/>
      <w:lvlText w:val="%1.%2"/>
      <w:lvlJc w:val="left"/>
      <w:pPr>
        <w:ind w:left="786"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17" w15:restartNumberingAfterBreak="0">
    <w:nsid w:val="27AE7F9B"/>
    <w:multiLevelType w:val="hybridMultilevel"/>
    <w:tmpl w:val="A36CDB18"/>
    <w:lvl w:ilvl="0" w:tplc="99A6EC1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7C63BA"/>
    <w:multiLevelType w:val="hybridMultilevel"/>
    <w:tmpl w:val="2E9C6E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977786"/>
    <w:multiLevelType w:val="multilevel"/>
    <w:tmpl w:val="DAC0BB3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86F3C67"/>
    <w:multiLevelType w:val="hybridMultilevel"/>
    <w:tmpl w:val="C3DE8D32"/>
    <w:lvl w:ilvl="0" w:tplc="B2A27960">
      <w:numFmt w:val="bullet"/>
      <w:lvlText w:val="-"/>
      <w:lvlJc w:val="left"/>
      <w:pPr>
        <w:ind w:left="720" w:hanging="360"/>
      </w:pPr>
      <w:rPr>
        <w:rFonts w:ascii="Avenir LT Std 55 Roman" w:eastAsiaTheme="minorEastAsia" w:hAnsi="Avenir LT Std 55 Roman"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405191"/>
    <w:multiLevelType w:val="hybridMultilevel"/>
    <w:tmpl w:val="FBBC07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65070E"/>
    <w:multiLevelType w:val="hybridMultilevel"/>
    <w:tmpl w:val="84FC58BC"/>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B263AA"/>
    <w:multiLevelType w:val="hybridMultilevel"/>
    <w:tmpl w:val="9000E8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3B4202F"/>
    <w:multiLevelType w:val="hybridMultilevel"/>
    <w:tmpl w:val="DC9023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9B7021"/>
    <w:multiLevelType w:val="hybridMultilevel"/>
    <w:tmpl w:val="AD7AAD7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F2480A"/>
    <w:multiLevelType w:val="hybridMultilevel"/>
    <w:tmpl w:val="92E8439E"/>
    <w:lvl w:ilvl="0" w:tplc="536846FE">
      <w:start w:val="1"/>
      <w:numFmt w:val="bullet"/>
      <w:lvlText w:val=""/>
      <w:lvlJc w:val="left"/>
      <w:pPr>
        <w:ind w:left="720" w:hanging="360"/>
      </w:pPr>
      <w:rPr>
        <w:rFonts w:ascii="Wingdings" w:hAnsi="Wingdings" w:hint="default"/>
        <w:color w:val="FAB200"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052C82"/>
    <w:multiLevelType w:val="hybridMultilevel"/>
    <w:tmpl w:val="5560A50A"/>
    <w:lvl w:ilvl="0" w:tplc="D606664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8" w15:restartNumberingAfterBreak="0">
    <w:nsid w:val="4AA27FCD"/>
    <w:multiLevelType w:val="hybridMultilevel"/>
    <w:tmpl w:val="4B3A493C"/>
    <w:lvl w:ilvl="0" w:tplc="D2103384">
      <w:start w:val="1"/>
      <w:numFmt w:val="bullet"/>
      <w:pStyle w:val="Textepuce"/>
      <w:lvlText w:val=""/>
      <w:lvlJc w:val="left"/>
      <w:pPr>
        <w:ind w:left="720" w:hanging="360"/>
      </w:pPr>
      <w:rPr>
        <w:rFonts w:ascii="Wingdings" w:hAnsi="Wingdings" w:hint="default"/>
        <w:color w:val="FAB200"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C22135"/>
    <w:multiLevelType w:val="hybridMultilevel"/>
    <w:tmpl w:val="3446E0FE"/>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811C2B"/>
    <w:multiLevelType w:val="hybridMultilevel"/>
    <w:tmpl w:val="D0CCB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F094FC7"/>
    <w:multiLevelType w:val="hybridMultilevel"/>
    <w:tmpl w:val="170446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17A7FE0"/>
    <w:multiLevelType w:val="hybridMultilevel"/>
    <w:tmpl w:val="13F01FC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635DAD"/>
    <w:multiLevelType w:val="hybridMultilevel"/>
    <w:tmpl w:val="FDB827FA"/>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39B26C3"/>
    <w:multiLevelType w:val="hybridMultilevel"/>
    <w:tmpl w:val="8F5098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2107C3"/>
    <w:multiLevelType w:val="hybridMultilevel"/>
    <w:tmpl w:val="80E2EAAE"/>
    <w:lvl w:ilvl="0" w:tplc="D152F750">
      <w:numFmt w:val="bullet"/>
      <w:lvlText w:val="-"/>
      <w:lvlJc w:val="left"/>
      <w:pPr>
        <w:ind w:left="720" w:hanging="360"/>
      </w:pPr>
      <w:rPr>
        <w:rFonts w:ascii="Avenir LT Std 55 Roman" w:eastAsiaTheme="minorEastAsia" w:hAnsi="Avenir LT Std 55 Roman"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770DB4"/>
    <w:multiLevelType w:val="hybridMultilevel"/>
    <w:tmpl w:val="21EE2EC8"/>
    <w:lvl w:ilvl="0" w:tplc="ECA0774C">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63E41FF"/>
    <w:multiLevelType w:val="hybridMultilevel"/>
    <w:tmpl w:val="478AEE72"/>
    <w:lvl w:ilvl="0" w:tplc="20C8E70C">
      <w:start w:val="1"/>
      <w:numFmt w:val="bullet"/>
      <w:pStyle w:val="SPuce"/>
      <w:lvlText w:val="n"/>
      <w:lvlJc w:val="left"/>
      <w:pPr>
        <w:ind w:left="720" w:hanging="360"/>
      </w:pPr>
      <w:rPr>
        <w:rFonts w:ascii="Wingdings" w:hAnsi="Wingdings" w:hint="default"/>
        <w:color w:val="CCCCC6" w:themeColor="background2"/>
        <w:sz w:val="18"/>
        <w:szCs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767409D"/>
    <w:multiLevelType w:val="multilevel"/>
    <w:tmpl w:val="37368E1E"/>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39" w15:restartNumberingAfterBreak="0">
    <w:nsid w:val="629E2393"/>
    <w:multiLevelType w:val="hybridMultilevel"/>
    <w:tmpl w:val="DD2EEF66"/>
    <w:lvl w:ilvl="0" w:tplc="4ED0D13E">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D95CCC"/>
    <w:multiLevelType w:val="hybridMultilevel"/>
    <w:tmpl w:val="7FF0BD44"/>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44C0445"/>
    <w:multiLevelType w:val="multilevel"/>
    <w:tmpl w:val="B3A0A1CE"/>
    <w:name w:val="15_Liste322"/>
    <w:lvl w:ilvl="0">
      <w:start w:val="1"/>
      <w:numFmt w:val="decimal"/>
      <w:pStyle w:val="STitre1"/>
      <w:lvlText w:val="%1."/>
      <w:lvlJc w:val="left"/>
      <w:pPr>
        <w:ind w:left="360" w:hanging="360"/>
      </w:pPr>
      <w:rPr>
        <w:rFonts w:ascii="Calibri" w:hAnsi="Calibri" w:hint="default"/>
        <w:b/>
        <w:bCs/>
        <w:i w:val="0"/>
        <w:iCs w:val="0"/>
        <w:color w:val="004D8F"/>
        <w:sz w:val="24"/>
        <w:szCs w:val="24"/>
      </w:rPr>
    </w:lvl>
    <w:lvl w:ilvl="1">
      <w:start w:val="1"/>
      <w:numFmt w:val="decimal"/>
      <w:pStyle w:val="STitre2"/>
      <w:lvlText w:val="%1.%2."/>
      <w:lvlJc w:val="left"/>
      <w:pPr>
        <w:ind w:left="792" w:hanging="432"/>
      </w:pPr>
      <w:rPr>
        <w:rFonts w:cs="Times New Roman" w:hint="default"/>
        <w:b w:val="0"/>
        <w:bCs w:val="0"/>
        <w:i w:val="0"/>
        <w:iCs w:val="0"/>
        <w:caps w:val="0"/>
        <w:smallCaps w:val="0"/>
        <w:strike w:val="0"/>
        <w:dstrike w:val="0"/>
        <w:noProof w:val="0"/>
        <w:vanish w:val="0"/>
        <w:color w:val="005EB8"/>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ascii="Calibri" w:hAnsi="Calibri" w:hint="default"/>
        <w:b/>
        <w:bCs w:val="0"/>
        <w:i w:val="0"/>
        <w:iCs w:val="0"/>
        <w:color w:val="000000" w:themeColor="text1"/>
        <w:sz w:val="20"/>
        <w:szCs w:val="20"/>
      </w:rPr>
    </w:lvl>
    <w:lvl w:ilvl="3">
      <w:start w:val="1"/>
      <w:numFmt w:val="decimal"/>
      <w:lvlText w:val="%1.%2.%3.%4."/>
      <w:lvlJc w:val="left"/>
      <w:pPr>
        <w:ind w:left="1728" w:hanging="648"/>
      </w:pPr>
      <w:rPr>
        <w:rFonts w:ascii="Calibri" w:hAnsi="Calibri" w:hint="default"/>
        <w:b w:val="0"/>
        <w:bCs w:val="0"/>
        <w:i w:val="0"/>
        <w:iCs w:val="0"/>
        <w:color w:val="505150"/>
        <w:sz w:val="20"/>
        <w:szCs w:val="20"/>
      </w:rPr>
    </w:lvl>
    <w:lvl w:ilvl="4">
      <w:start w:val="1"/>
      <w:numFmt w:val="decimal"/>
      <w:lvlText w:val="%1.%2.%3.%4.%5."/>
      <w:lvlJc w:val="left"/>
      <w:pPr>
        <w:ind w:left="2232" w:hanging="792"/>
      </w:pPr>
      <w:rPr>
        <w:rFonts w:ascii="Calibri" w:hAnsi="Calibri" w:hint="default"/>
        <w:b w:val="0"/>
        <w:bCs w:val="0"/>
        <w:i/>
        <w:iCs/>
        <w:color w:val="505150"/>
        <w:sz w:val="20"/>
        <w:szCs w:val="20"/>
      </w:rPr>
    </w:lvl>
    <w:lvl w:ilvl="5">
      <w:start w:val="1"/>
      <w:numFmt w:val="decimal"/>
      <w:lvlText w:val="%1.%2.%3.%4.%5.%6."/>
      <w:lvlJc w:val="left"/>
      <w:pPr>
        <w:ind w:left="2736" w:hanging="936"/>
      </w:pPr>
      <w:rPr>
        <w:rFonts w:ascii="Calibri" w:hAnsi="Calibri" w:hint="default"/>
        <w:b w:val="0"/>
        <w:bCs w:val="0"/>
        <w:i w:val="0"/>
        <w:iCs w:val="0"/>
        <w:color w:val="505150"/>
        <w:sz w:val="18"/>
        <w:szCs w:val="18"/>
      </w:rPr>
    </w:lvl>
    <w:lvl w:ilvl="6">
      <w:start w:val="1"/>
      <w:numFmt w:val="decimal"/>
      <w:lvlText w:val="%1.%2.%3.%4.%5.%6.%7."/>
      <w:lvlJc w:val="left"/>
      <w:pPr>
        <w:ind w:left="3240" w:hanging="1080"/>
      </w:pPr>
      <w:rPr>
        <w:rFonts w:ascii="Calibri" w:hAnsi="Calibri" w:hint="default"/>
        <w:b w:val="0"/>
        <w:bCs w:val="0"/>
        <w:i w:val="0"/>
        <w:iCs w:val="0"/>
        <w:color w:val="505150"/>
        <w:sz w:val="18"/>
        <w:szCs w:val="18"/>
      </w:rPr>
    </w:lvl>
    <w:lvl w:ilvl="7">
      <w:start w:val="1"/>
      <w:numFmt w:val="decimal"/>
      <w:lvlText w:val="%1.%2.%3.%4.%5.%6.%7.%8."/>
      <w:lvlJc w:val="left"/>
      <w:pPr>
        <w:ind w:left="3744" w:hanging="1224"/>
      </w:pPr>
      <w:rPr>
        <w:rFonts w:ascii="Calibri" w:hAnsi="Calibri" w:hint="default"/>
        <w:b w:val="0"/>
        <w:bCs w:val="0"/>
        <w:i w:val="0"/>
        <w:iCs w:val="0"/>
        <w:color w:val="505150"/>
        <w:sz w:val="18"/>
        <w:szCs w:val="18"/>
      </w:rPr>
    </w:lvl>
    <w:lvl w:ilvl="8">
      <w:start w:val="1"/>
      <w:numFmt w:val="decimal"/>
      <w:lvlText w:val="%1.%2.%3.%4.%5.%6.%7.%8.%9."/>
      <w:lvlJc w:val="left"/>
      <w:pPr>
        <w:ind w:left="4320" w:hanging="1440"/>
      </w:pPr>
      <w:rPr>
        <w:rFonts w:ascii="Calibri" w:hAnsi="Calibri" w:hint="default"/>
        <w:b w:val="0"/>
        <w:bCs w:val="0"/>
        <w:i w:val="0"/>
        <w:iCs w:val="0"/>
        <w:color w:val="505150"/>
        <w:sz w:val="18"/>
        <w:szCs w:val="18"/>
      </w:rPr>
    </w:lvl>
  </w:abstractNum>
  <w:abstractNum w:abstractNumId="42" w15:restartNumberingAfterBreak="0">
    <w:nsid w:val="64A1358E"/>
    <w:multiLevelType w:val="hybridMultilevel"/>
    <w:tmpl w:val="A24E2E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8E43C23"/>
    <w:multiLevelType w:val="hybridMultilevel"/>
    <w:tmpl w:val="AE128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FA3CBC"/>
    <w:multiLevelType w:val="multilevel"/>
    <w:tmpl w:val="DAC0BB3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447141C"/>
    <w:multiLevelType w:val="hybridMultilevel"/>
    <w:tmpl w:val="533ECEF0"/>
    <w:lvl w:ilvl="0" w:tplc="20C8E70C">
      <w:start w:val="1"/>
      <w:numFmt w:val="bullet"/>
      <w:lvlText w:val="n"/>
      <w:lvlJc w:val="left"/>
      <w:pPr>
        <w:ind w:left="720" w:hanging="360"/>
      </w:pPr>
      <w:rPr>
        <w:rFonts w:ascii="Wingdings" w:hAnsi="Wingdings" w:hint="default"/>
        <w:color w:val="CCCCC6" w:themeColor="background2"/>
        <w:sz w:val="18"/>
        <w:szCs w:val="18"/>
      </w:rPr>
    </w:lvl>
    <w:lvl w:ilvl="1" w:tplc="404E804A">
      <w:start w:val="16"/>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9B3FB8"/>
    <w:multiLevelType w:val="hybridMultilevel"/>
    <w:tmpl w:val="57CC9E52"/>
    <w:lvl w:ilvl="0" w:tplc="404E804A">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6AE3B08"/>
    <w:multiLevelType w:val="multilevel"/>
    <w:tmpl w:val="DAC0BB3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B6950CE"/>
    <w:multiLevelType w:val="hybridMultilevel"/>
    <w:tmpl w:val="7A6AD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F3C653D"/>
    <w:multiLevelType w:val="multilevel"/>
    <w:tmpl w:val="DAC0BB3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FB04D82"/>
    <w:multiLevelType w:val="hybridMultilevel"/>
    <w:tmpl w:val="6EEE3A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 w15:restartNumberingAfterBreak="0">
    <w:nsid w:val="7FBD5C7A"/>
    <w:multiLevelType w:val="multilevel"/>
    <w:tmpl w:val="37368E1E"/>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num w:numId="1" w16cid:durableId="84956618">
    <w:abstractNumId w:val="28"/>
  </w:num>
  <w:num w:numId="2" w16cid:durableId="1605334618">
    <w:abstractNumId w:val="37"/>
  </w:num>
  <w:num w:numId="3" w16cid:durableId="1552307206">
    <w:abstractNumId w:val="41"/>
  </w:num>
  <w:num w:numId="4" w16cid:durableId="2120445847">
    <w:abstractNumId w:val="3"/>
  </w:num>
  <w:num w:numId="5" w16cid:durableId="1182476142">
    <w:abstractNumId w:val="25"/>
  </w:num>
  <w:num w:numId="6" w16cid:durableId="232475663">
    <w:abstractNumId w:val="15"/>
  </w:num>
  <w:num w:numId="7" w16cid:durableId="1804152734">
    <w:abstractNumId w:val="42"/>
  </w:num>
  <w:num w:numId="8" w16cid:durableId="242686082">
    <w:abstractNumId w:val="4"/>
  </w:num>
  <w:num w:numId="9" w16cid:durableId="507212781">
    <w:abstractNumId w:val="14"/>
  </w:num>
  <w:num w:numId="10" w16cid:durableId="2036803483">
    <w:abstractNumId w:val="27"/>
  </w:num>
  <w:num w:numId="11" w16cid:durableId="844396399">
    <w:abstractNumId w:val="8"/>
  </w:num>
  <w:num w:numId="12" w16cid:durableId="1022853010">
    <w:abstractNumId w:val="17"/>
  </w:num>
  <w:num w:numId="13" w16cid:durableId="677580686">
    <w:abstractNumId w:val="6"/>
  </w:num>
  <w:num w:numId="14" w16cid:durableId="1223371524">
    <w:abstractNumId w:val="11"/>
  </w:num>
  <w:num w:numId="15" w16cid:durableId="1158962232">
    <w:abstractNumId w:val="43"/>
  </w:num>
  <w:num w:numId="16" w16cid:durableId="1826435901">
    <w:abstractNumId w:val="47"/>
  </w:num>
  <w:num w:numId="17" w16cid:durableId="1956399914">
    <w:abstractNumId w:val="13"/>
  </w:num>
  <w:num w:numId="18" w16cid:durableId="1295604774">
    <w:abstractNumId w:val="19"/>
  </w:num>
  <w:num w:numId="19" w16cid:durableId="1902128851">
    <w:abstractNumId w:val="49"/>
  </w:num>
  <w:num w:numId="20" w16cid:durableId="1905096260">
    <w:abstractNumId w:val="44"/>
  </w:num>
  <w:num w:numId="21" w16cid:durableId="1965577282">
    <w:abstractNumId w:val="50"/>
  </w:num>
  <w:num w:numId="22" w16cid:durableId="839351494">
    <w:abstractNumId w:val="39"/>
  </w:num>
  <w:num w:numId="23" w16cid:durableId="1844664791">
    <w:abstractNumId w:val="7"/>
  </w:num>
  <w:num w:numId="24" w16cid:durableId="15084725">
    <w:abstractNumId w:val="30"/>
  </w:num>
  <w:num w:numId="25" w16cid:durableId="1539047919">
    <w:abstractNumId w:val="18"/>
  </w:num>
  <w:num w:numId="26" w16cid:durableId="199703779">
    <w:abstractNumId w:val="20"/>
  </w:num>
  <w:num w:numId="27" w16cid:durableId="1913808081">
    <w:abstractNumId w:val="48"/>
  </w:num>
  <w:num w:numId="28" w16cid:durableId="1523516335">
    <w:abstractNumId w:val="29"/>
  </w:num>
  <w:num w:numId="29" w16cid:durableId="669022501">
    <w:abstractNumId w:val="37"/>
  </w:num>
  <w:num w:numId="30" w16cid:durableId="830759857">
    <w:abstractNumId w:val="45"/>
  </w:num>
  <w:num w:numId="31" w16cid:durableId="440416637">
    <w:abstractNumId w:val="46"/>
  </w:num>
  <w:num w:numId="32" w16cid:durableId="803234151">
    <w:abstractNumId w:val="22"/>
  </w:num>
  <w:num w:numId="33" w16cid:durableId="2118982105">
    <w:abstractNumId w:val="12"/>
  </w:num>
  <w:num w:numId="34" w16cid:durableId="1479496795">
    <w:abstractNumId w:val="2"/>
  </w:num>
  <w:num w:numId="35" w16cid:durableId="1365979022">
    <w:abstractNumId w:val="5"/>
  </w:num>
  <w:num w:numId="36" w16cid:durableId="1315374363">
    <w:abstractNumId w:val="40"/>
  </w:num>
  <w:num w:numId="37" w16cid:durableId="957763932">
    <w:abstractNumId w:val="10"/>
  </w:num>
  <w:num w:numId="38" w16cid:durableId="349375784">
    <w:abstractNumId w:val="33"/>
  </w:num>
  <w:num w:numId="39" w16cid:durableId="826212829">
    <w:abstractNumId w:val="34"/>
  </w:num>
  <w:num w:numId="40" w16cid:durableId="1272588708">
    <w:abstractNumId w:val="32"/>
  </w:num>
  <w:num w:numId="41" w16cid:durableId="75905744">
    <w:abstractNumId w:val="9"/>
  </w:num>
  <w:num w:numId="42" w16cid:durableId="1947539501">
    <w:abstractNumId w:val="24"/>
  </w:num>
  <w:num w:numId="43" w16cid:durableId="292256572">
    <w:abstractNumId w:val="1"/>
  </w:num>
  <w:num w:numId="44" w16cid:durableId="1500731826">
    <w:abstractNumId w:val="21"/>
  </w:num>
  <w:num w:numId="45" w16cid:durableId="1490440469">
    <w:abstractNumId w:val="26"/>
  </w:num>
  <w:num w:numId="46" w16cid:durableId="1432819764">
    <w:abstractNumId w:val="51"/>
  </w:num>
  <w:num w:numId="47" w16cid:durableId="87237896">
    <w:abstractNumId w:val="16"/>
  </w:num>
  <w:num w:numId="48" w16cid:durableId="1639335859">
    <w:abstractNumId w:val="0"/>
  </w:num>
  <w:num w:numId="49" w16cid:durableId="1964337327">
    <w:abstractNumId w:val="35"/>
  </w:num>
  <w:num w:numId="50" w16cid:durableId="1521502337">
    <w:abstractNumId w:val="36"/>
  </w:num>
  <w:num w:numId="51" w16cid:durableId="2115587739">
    <w:abstractNumId w:val="38"/>
  </w:num>
  <w:num w:numId="52" w16cid:durableId="268857922">
    <w:abstractNumId w:val="23"/>
  </w:num>
  <w:num w:numId="53" w16cid:durableId="1591548827">
    <w:abstractNumId w:val="31"/>
  </w:num>
  <w:num w:numId="54" w16cid:durableId="947617184">
    <w:abstractNumId w:val="41"/>
  </w:num>
  <w:num w:numId="55" w16cid:durableId="383649402">
    <w:abstractNumId w:val="41"/>
  </w:num>
  <w:num w:numId="56" w16cid:durableId="1442727030">
    <w:abstractNumId w:val="41"/>
  </w:num>
  <w:num w:numId="57" w16cid:durableId="434640472">
    <w:abstractNumId w:val="41"/>
  </w:num>
  <w:num w:numId="58" w16cid:durableId="1592660957">
    <w:abstractNumId w:val="41"/>
  </w:num>
  <w:num w:numId="59" w16cid:durableId="262222850">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C46"/>
    <w:rsid w:val="0000048A"/>
    <w:rsid w:val="0000074E"/>
    <w:rsid w:val="00000D6D"/>
    <w:rsid w:val="00001DB5"/>
    <w:rsid w:val="000026C4"/>
    <w:rsid w:val="00003B09"/>
    <w:rsid w:val="00003C46"/>
    <w:rsid w:val="0000597E"/>
    <w:rsid w:val="00006695"/>
    <w:rsid w:val="0001067D"/>
    <w:rsid w:val="00010E84"/>
    <w:rsid w:val="000112A3"/>
    <w:rsid w:val="00012875"/>
    <w:rsid w:val="000144D6"/>
    <w:rsid w:val="000153F7"/>
    <w:rsid w:val="0001717C"/>
    <w:rsid w:val="00023F6F"/>
    <w:rsid w:val="00024168"/>
    <w:rsid w:val="000244C0"/>
    <w:rsid w:val="00025B82"/>
    <w:rsid w:val="00026A05"/>
    <w:rsid w:val="00030FEF"/>
    <w:rsid w:val="00031C12"/>
    <w:rsid w:val="00032BCC"/>
    <w:rsid w:val="00033402"/>
    <w:rsid w:val="00033ECB"/>
    <w:rsid w:val="00034150"/>
    <w:rsid w:val="00034413"/>
    <w:rsid w:val="00034CC6"/>
    <w:rsid w:val="00036B84"/>
    <w:rsid w:val="00041B18"/>
    <w:rsid w:val="00041B51"/>
    <w:rsid w:val="000420B4"/>
    <w:rsid w:val="0004243F"/>
    <w:rsid w:val="0004357B"/>
    <w:rsid w:val="00043B8E"/>
    <w:rsid w:val="00043BC2"/>
    <w:rsid w:val="00044529"/>
    <w:rsid w:val="00050725"/>
    <w:rsid w:val="0005090C"/>
    <w:rsid w:val="00050D32"/>
    <w:rsid w:val="00051B60"/>
    <w:rsid w:val="0005211E"/>
    <w:rsid w:val="0005215D"/>
    <w:rsid w:val="000523B9"/>
    <w:rsid w:val="0005285C"/>
    <w:rsid w:val="00052E85"/>
    <w:rsid w:val="000535F2"/>
    <w:rsid w:val="000539C6"/>
    <w:rsid w:val="00053B62"/>
    <w:rsid w:val="000553AD"/>
    <w:rsid w:val="00056855"/>
    <w:rsid w:val="00056B7E"/>
    <w:rsid w:val="00057E66"/>
    <w:rsid w:val="00061F75"/>
    <w:rsid w:val="000627A8"/>
    <w:rsid w:val="00062E4C"/>
    <w:rsid w:val="000636C1"/>
    <w:rsid w:val="00064558"/>
    <w:rsid w:val="00064C61"/>
    <w:rsid w:val="0006539E"/>
    <w:rsid w:val="00066F1B"/>
    <w:rsid w:val="00066FC5"/>
    <w:rsid w:val="00067743"/>
    <w:rsid w:val="0006776E"/>
    <w:rsid w:val="0007015E"/>
    <w:rsid w:val="000735B6"/>
    <w:rsid w:val="0007684D"/>
    <w:rsid w:val="00077A51"/>
    <w:rsid w:val="00080F81"/>
    <w:rsid w:val="000824E5"/>
    <w:rsid w:val="00082F71"/>
    <w:rsid w:val="00083540"/>
    <w:rsid w:val="000864F5"/>
    <w:rsid w:val="00092904"/>
    <w:rsid w:val="00094EAC"/>
    <w:rsid w:val="000954E9"/>
    <w:rsid w:val="00095E11"/>
    <w:rsid w:val="00096D7E"/>
    <w:rsid w:val="000971EF"/>
    <w:rsid w:val="000A20AB"/>
    <w:rsid w:val="000A3B94"/>
    <w:rsid w:val="000A783C"/>
    <w:rsid w:val="000B1820"/>
    <w:rsid w:val="000B5163"/>
    <w:rsid w:val="000B5930"/>
    <w:rsid w:val="000C1407"/>
    <w:rsid w:val="000C1B5B"/>
    <w:rsid w:val="000C3551"/>
    <w:rsid w:val="000C388C"/>
    <w:rsid w:val="000C448B"/>
    <w:rsid w:val="000C5D65"/>
    <w:rsid w:val="000C702F"/>
    <w:rsid w:val="000C77A7"/>
    <w:rsid w:val="000D0369"/>
    <w:rsid w:val="000D2E9C"/>
    <w:rsid w:val="000D42EF"/>
    <w:rsid w:val="000D53BD"/>
    <w:rsid w:val="000D5CCA"/>
    <w:rsid w:val="000D686C"/>
    <w:rsid w:val="000E0268"/>
    <w:rsid w:val="000E089A"/>
    <w:rsid w:val="000E1322"/>
    <w:rsid w:val="000E28B0"/>
    <w:rsid w:val="000E4378"/>
    <w:rsid w:val="000E700C"/>
    <w:rsid w:val="000F0929"/>
    <w:rsid w:val="000F1887"/>
    <w:rsid w:val="000F1E0D"/>
    <w:rsid w:val="000F2C5D"/>
    <w:rsid w:val="000F3072"/>
    <w:rsid w:val="000F7AD1"/>
    <w:rsid w:val="001003D4"/>
    <w:rsid w:val="00104606"/>
    <w:rsid w:val="00104B29"/>
    <w:rsid w:val="00104EC4"/>
    <w:rsid w:val="00106481"/>
    <w:rsid w:val="001113AC"/>
    <w:rsid w:val="0011184A"/>
    <w:rsid w:val="00113C57"/>
    <w:rsid w:val="001140D8"/>
    <w:rsid w:val="001168C5"/>
    <w:rsid w:val="0011767E"/>
    <w:rsid w:val="00120B98"/>
    <w:rsid w:val="001240E8"/>
    <w:rsid w:val="00124A47"/>
    <w:rsid w:val="00124E0E"/>
    <w:rsid w:val="00127F95"/>
    <w:rsid w:val="001343D5"/>
    <w:rsid w:val="0013440C"/>
    <w:rsid w:val="0013478F"/>
    <w:rsid w:val="00134C62"/>
    <w:rsid w:val="00134CAB"/>
    <w:rsid w:val="00135A14"/>
    <w:rsid w:val="00136B0E"/>
    <w:rsid w:val="00140525"/>
    <w:rsid w:val="001431EE"/>
    <w:rsid w:val="00144650"/>
    <w:rsid w:val="0014655D"/>
    <w:rsid w:val="001466AF"/>
    <w:rsid w:val="00150D4E"/>
    <w:rsid w:val="00152901"/>
    <w:rsid w:val="00153AC5"/>
    <w:rsid w:val="00153ECA"/>
    <w:rsid w:val="00154501"/>
    <w:rsid w:val="00155B59"/>
    <w:rsid w:val="001566CC"/>
    <w:rsid w:val="001567DB"/>
    <w:rsid w:val="00156FB5"/>
    <w:rsid w:val="00157330"/>
    <w:rsid w:val="00157456"/>
    <w:rsid w:val="00157986"/>
    <w:rsid w:val="00157DA1"/>
    <w:rsid w:val="0016061B"/>
    <w:rsid w:val="00161AFA"/>
    <w:rsid w:val="0016320C"/>
    <w:rsid w:val="001672BE"/>
    <w:rsid w:val="00170353"/>
    <w:rsid w:val="00170A88"/>
    <w:rsid w:val="00170B5D"/>
    <w:rsid w:val="001713D4"/>
    <w:rsid w:val="00175331"/>
    <w:rsid w:val="00176795"/>
    <w:rsid w:val="00177053"/>
    <w:rsid w:val="001849E6"/>
    <w:rsid w:val="0018771D"/>
    <w:rsid w:val="00187AB0"/>
    <w:rsid w:val="00187CC3"/>
    <w:rsid w:val="00193560"/>
    <w:rsid w:val="00195025"/>
    <w:rsid w:val="0019553D"/>
    <w:rsid w:val="001A0983"/>
    <w:rsid w:val="001A2CDD"/>
    <w:rsid w:val="001A2EC3"/>
    <w:rsid w:val="001A2F8B"/>
    <w:rsid w:val="001B0C0F"/>
    <w:rsid w:val="001B2ADF"/>
    <w:rsid w:val="001B3B3A"/>
    <w:rsid w:val="001B4A4C"/>
    <w:rsid w:val="001B55A8"/>
    <w:rsid w:val="001B5AC8"/>
    <w:rsid w:val="001B67C3"/>
    <w:rsid w:val="001C145C"/>
    <w:rsid w:val="001C3BE4"/>
    <w:rsid w:val="001C4899"/>
    <w:rsid w:val="001C5834"/>
    <w:rsid w:val="001C73DA"/>
    <w:rsid w:val="001C75C1"/>
    <w:rsid w:val="001D186C"/>
    <w:rsid w:val="001D2EDF"/>
    <w:rsid w:val="001D3547"/>
    <w:rsid w:val="001D38A0"/>
    <w:rsid w:val="001D473A"/>
    <w:rsid w:val="001D661F"/>
    <w:rsid w:val="001E1752"/>
    <w:rsid w:val="001E2002"/>
    <w:rsid w:val="001E2C5D"/>
    <w:rsid w:val="001E3170"/>
    <w:rsid w:val="001E4E5E"/>
    <w:rsid w:val="001E549F"/>
    <w:rsid w:val="001E5ED4"/>
    <w:rsid w:val="001E6964"/>
    <w:rsid w:val="001E76B5"/>
    <w:rsid w:val="001F03B1"/>
    <w:rsid w:val="001F1BE1"/>
    <w:rsid w:val="001F25E6"/>
    <w:rsid w:val="001F5FEB"/>
    <w:rsid w:val="001F753A"/>
    <w:rsid w:val="002007E7"/>
    <w:rsid w:val="0020182B"/>
    <w:rsid w:val="00201B72"/>
    <w:rsid w:val="00202EAC"/>
    <w:rsid w:val="00204FB2"/>
    <w:rsid w:val="00205944"/>
    <w:rsid w:val="00205D0A"/>
    <w:rsid w:val="002068B6"/>
    <w:rsid w:val="00206D87"/>
    <w:rsid w:val="00210BA4"/>
    <w:rsid w:val="00212F7B"/>
    <w:rsid w:val="00215E29"/>
    <w:rsid w:val="00217095"/>
    <w:rsid w:val="0021735B"/>
    <w:rsid w:val="002222C2"/>
    <w:rsid w:val="00222BC8"/>
    <w:rsid w:val="0022389C"/>
    <w:rsid w:val="00223CCA"/>
    <w:rsid w:val="00224733"/>
    <w:rsid w:val="002248DE"/>
    <w:rsid w:val="00224F82"/>
    <w:rsid w:val="0023094C"/>
    <w:rsid w:val="00230BD9"/>
    <w:rsid w:val="00230DFE"/>
    <w:rsid w:val="002313FD"/>
    <w:rsid w:val="0023390B"/>
    <w:rsid w:val="00233973"/>
    <w:rsid w:val="00233E01"/>
    <w:rsid w:val="00236142"/>
    <w:rsid w:val="00237C7E"/>
    <w:rsid w:val="00240884"/>
    <w:rsid w:val="00241D4F"/>
    <w:rsid w:val="00241EE3"/>
    <w:rsid w:val="002436C6"/>
    <w:rsid w:val="002438F4"/>
    <w:rsid w:val="00243DC9"/>
    <w:rsid w:val="0024413A"/>
    <w:rsid w:val="00245FB6"/>
    <w:rsid w:val="0024600B"/>
    <w:rsid w:val="00247C39"/>
    <w:rsid w:val="0025152C"/>
    <w:rsid w:val="00251E8C"/>
    <w:rsid w:val="002535EF"/>
    <w:rsid w:val="00254F20"/>
    <w:rsid w:val="002568F8"/>
    <w:rsid w:val="00260756"/>
    <w:rsid w:val="00262F78"/>
    <w:rsid w:val="00263B04"/>
    <w:rsid w:val="00264482"/>
    <w:rsid w:val="00266B62"/>
    <w:rsid w:val="002757EA"/>
    <w:rsid w:val="0027730E"/>
    <w:rsid w:val="00277C8D"/>
    <w:rsid w:val="00277F83"/>
    <w:rsid w:val="002814A7"/>
    <w:rsid w:val="002815DE"/>
    <w:rsid w:val="00281A99"/>
    <w:rsid w:val="00282312"/>
    <w:rsid w:val="002834D3"/>
    <w:rsid w:val="00285E90"/>
    <w:rsid w:val="00286187"/>
    <w:rsid w:val="0028651B"/>
    <w:rsid w:val="002865E8"/>
    <w:rsid w:val="00286922"/>
    <w:rsid w:val="00286F19"/>
    <w:rsid w:val="00287B35"/>
    <w:rsid w:val="002911CB"/>
    <w:rsid w:val="002914E2"/>
    <w:rsid w:val="0029260D"/>
    <w:rsid w:val="00294386"/>
    <w:rsid w:val="00294CA7"/>
    <w:rsid w:val="002951F7"/>
    <w:rsid w:val="00296061"/>
    <w:rsid w:val="00296366"/>
    <w:rsid w:val="002A17D3"/>
    <w:rsid w:val="002A326D"/>
    <w:rsid w:val="002A345D"/>
    <w:rsid w:val="002A5623"/>
    <w:rsid w:val="002B0614"/>
    <w:rsid w:val="002B0F1D"/>
    <w:rsid w:val="002B327F"/>
    <w:rsid w:val="002B5046"/>
    <w:rsid w:val="002B5147"/>
    <w:rsid w:val="002B5A65"/>
    <w:rsid w:val="002B76D8"/>
    <w:rsid w:val="002B7BAB"/>
    <w:rsid w:val="002C08BA"/>
    <w:rsid w:val="002C0D9D"/>
    <w:rsid w:val="002C1157"/>
    <w:rsid w:val="002C11D4"/>
    <w:rsid w:val="002C2CD1"/>
    <w:rsid w:val="002C3822"/>
    <w:rsid w:val="002C3A95"/>
    <w:rsid w:val="002C5C2B"/>
    <w:rsid w:val="002D2E8E"/>
    <w:rsid w:val="002D4129"/>
    <w:rsid w:val="002D47C6"/>
    <w:rsid w:val="002D60A3"/>
    <w:rsid w:val="002E0E84"/>
    <w:rsid w:val="002E1768"/>
    <w:rsid w:val="002E21CE"/>
    <w:rsid w:val="002E223A"/>
    <w:rsid w:val="002E30F1"/>
    <w:rsid w:val="002E322B"/>
    <w:rsid w:val="002E3B2E"/>
    <w:rsid w:val="002E5F47"/>
    <w:rsid w:val="002F0F3E"/>
    <w:rsid w:val="002F20C3"/>
    <w:rsid w:val="002F26A4"/>
    <w:rsid w:val="002F2A4A"/>
    <w:rsid w:val="002F400F"/>
    <w:rsid w:val="002F50C6"/>
    <w:rsid w:val="002F7ED2"/>
    <w:rsid w:val="0030052C"/>
    <w:rsid w:val="003010E4"/>
    <w:rsid w:val="003016B4"/>
    <w:rsid w:val="00302021"/>
    <w:rsid w:val="00302687"/>
    <w:rsid w:val="003028FA"/>
    <w:rsid w:val="00302D2E"/>
    <w:rsid w:val="0030700A"/>
    <w:rsid w:val="003108AB"/>
    <w:rsid w:val="00310B80"/>
    <w:rsid w:val="00311290"/>
    <w:rsid w:val="00312636"/>
    <w:rsid w:val="00314A2F"/>
    <w:rsid w:val="00314B49"/>
    <w:rsid w:val="00314BB3"/>
    <w:rsid w:val="003151BD"/>
    <w:rsid w:val="00315D5B"/>
    <w:rsid w:val="00315D65"/>
    <w:rsid w:val="00316C7E"/>
    <w:rsid w:val="00316D04"/>
    <w:rsid w:val="00317A9E"/>
    <w:rsid w:val="003205EB"/>
    <w:rsid w:val="00322363"/>
    <w:rsid w:val="0032245A"/>
    <w:rsid w:val="0032247D"/>
    <w:rsid w:val="00323214"/>
    <w:rsid w:val="00326744"/>
    <w:rsid w:val="00327CB0"/>
    <w:rsid w:val="00330EBD"/>
    <w:rsid w:val="0033266A"/>
    <w:rsid w:val="0033351F"/>
    <w:rsid w:val="003349AE"/>
    <w:rsid w:val="00336029"/>
    <w:rsid w:val="00336355"/>
    <w:rsid w:val="0034176C"/>
    <w:rsid w:val="00342829"/>
    <w:rsid w:val="00342936"/>
    <w:rsid w:val="00345D39"/>
    <w:rsid w:val="0034733A"/>
    <w:rsid w:val="00347C69"/>
    <w:rsid w:val="003519DD"/>
    <w:rsid w:val="003519E2"/>
    <w:rsid w:val="0035336F"/>
    <w:rsid w:val="00356456"/>
    <w:rsid w:val="00356FA8"/>
    <w:rsid w:val="00357F2A"/>
    <w:rsid w:val="0036082C"/>
    <w:rsid w:val="003616E8"/>
    <w:rsid w:val="00362E62"/>
    <w:rsid w:val="003632A2"/>
    <w:rsid w:val="00363BB2"/>
    <w:rsid w:val="00364265"/>
    <w:rsid w:val="00364BB1"/>
    <w:rsid w:val="00366375"/>
    <w:rsid w:val="0036780C"/>
    <w:rsid w:val="00371F73"/>
    <w:rsid w:val="003750E1"/>
    <w:rsid w:val="0037587D"/>
    <w:rsid w:val="00376059"/>
    <w:rsid w:val="00376C14"/>
    <w:rsid w:val="00377264"/>
    <w:rsid w:val="00377796"/>
    <w:rsid w:val="00381956"/>
    <w:rsid w:val="00383272"/>
    <w:rsid w:val="003833BD"/>
    <w:rsid w:val="003835A3"/>
    <w:rsid w:val="003848A3"/>
    <w:rsid w:val="00384F98"/>
    <w:rsid w:val="003855AB"/>
    <w:rsid w:val="00385836"/>
    <w:rsid w:val="003869EB"/>
    <w:rsid w:val="003874A3"/>
    <w:rsid w:val="003874EC"/>
    <w:rsid w:val="00387FC3"/>
    <w:rsid w:val="003900D2"/>
    <w:rsid w:val="00392F74"/>
    <w:rsid w:val="003931F0"/>
    <w:rsid w:val="00395253"/>
    <w:rsid w:val="00395CA1"/>
    <w:rsid w:val="00395D89"/>
    <w:rsid w:val="003A195B"/>
    <w:rsid w:val="003A2274"/>
    <w:rsid w:val="003A25C6"/>
    <w:rsid w:val="003A25DE"/>
    <w:rsid w:val="003A4447"/>
    <w:rsid w:val="003A44FB"/>
    <w:rsid w:val="003A4507"/>
    <w:rsid w:val="003B0C8A"/>
    <w:rsid w:val="003B5038"/>
    <w:rsid w:val="003B5AA9"/>
    <w:rsid w:val="003B67E3"/>
    <w:rsid w:val="003C2DE7"/>
    <w:rsid w:val="003C66BA"/>
    <w:rsid w:val="003C6B7A"/>
    <w:rsid w:val="003C742C"/>
    <w:rsid w:val="003D067F"/>
    <w:rsid w:val="003D539A"/>
    <w:rsid w:val="003D5811"/>
    <w:rsid w:val="003D654A"/>
    <w:rsid w:val="003D683F"/>
    <w:rsid w:val="003D736F"/>
    <w:rsid w:val="003E10DB"/>
    <w:rsid w:val="003E2513"/>
    <w:rsid w:val="003E2E27"/>
    <w:rsid w:val="003E4752"/>
    <w:rsid w:val="003E5A54"/>
    <w:rsid w:val="003F2B76"/>
    <w:rsid w:val="003F5607"/>
    <w:rsid w:val="00400F45"/>
    <w:rsid w:val="00400F73"/>
    <w:rsid w:val="00401AB1"/>
    <w:rsid w:val="0040334E"/>
    <w:rsid w:val="0040359C"/>
    <w:rsid w:val="004039B3"/>
    <w:rsid w:val="00405D2A"/>
    <w:rsid w:val="00406269"/>
    <w:rsid w:val="0040723C"/>
    <w:rsid w:val="00411713"/>
    <w:rsid w:val="0041224F"/>
    <w:rsid w:val="00412C87"/>
    <w:rsid w:val="0041387B"/>
    <w:rsid w:val="00415A6B"/>
    <w:rsid w:val="00415CAA"/>
    <w:rsid w:val="0041693A"/>
    <w:rsid w:val="00420723"/>
    <w:rsid w:val="00420D6C"/>
    <w:rsid w:val="004219BE"/>
    <w:rsid w:val="00421EB0"/>
    <w:rsid w:val="004220FB"/>
    <w:rsid w:val="00424D65"/>
    <w:rsid w:val="00430C8C"/>
    <w:rsid w:val="00433509"/>
    <w:rsid w:val="0044068D"/>
    <w:rsid w:val="004410E2"/>
    <w:rsid w:val="00441902"/>
    <w:rsid w:val="00443493"/>
    <w:rsid w:val="00444874"/>
    <w:rsid w:val="00444993"/>
    <w:rsid w:val="004456E4"/>
    <w:rsid w:val="0044721D"/>
    <w:rsid w:val="004503B8"/>
    <w:rsid w:val="00451753"/>
    <w:rsid w:val="00454162"/>
    <w:rsid w:val="00454B8C"/>
    <w:rsid w:val="0045587C"/>
    <w:rsid w:val="00455CE1"/>
    <w:rsid w:val="004605F4"/>
    <w:rsid w:val="00465B7A"/>
    <w:rsid w:val="00466852"/>
    <w:rsid w:val="0046698C"/>
    <w:rsid w:val="00467707"/>
    <w:rsid w:val="00467A0E"/>
    <w:rsid w:val="00471070"/>
    <w:rsid w:val="00472030"/>
    <w:rsid w:val="004738B2"/>
    <w:rsid w:val="00473CD9"/>
    <w:rsid w:val="004741D3"/>
    <w:rsid w:val="0047497C"/>
    <w:rsid w:val="0047555E"/>
    <w:rsid w:val="00476443"/>
    <w:rsid w:val="00477448"/>
    <w:rsid w:val="004777B0"/>
    <w:rsid w:val="00481D2F"/>
    <w:rsid w:val="00482D7A"/>
    <w:rsid w:val="00483832"/>
    <w:rsid w:val="00483A1F"/>
    <w:rsid w:val="00483AB7"/>
    <w:rsid w:val="00486267"/>
    <w:rsid w:val="0048723B"/>
    <w:rsid w:val="00487433"/>
    <w:rsid w:val="0048753C"/>
    <w:rsid w:val="00491345"/>
    <w:rsid w:val="004938AF"/>
    <w:rsid w:val="00493B4A"/>
    <w:rsid w:val="004940F8"/>
    <w:rsid w:val="00494508"/>
    <w:rsid w:val="00495B08"/>
    <w:rsid w:val="004A247A"/>
    <w:rsid w:val="004A2D63"/>
    <w:rsid w:val="004A365A"/>
    <w:rsid w:val="004A7EFF"/>
    <w:rsid w:val="004B1F5E"/>
    <w:rsid w:val="004B587F"/>
    <w:rsid w:val="004B5F30"/>
    <w:rsid w:val="004B77BD"/>
    <w:rsid w:val="004C22A0"/>
    <w:rsid w:val="004C2E2E"/>
    <w:rsid w:val="004C3379"/>
    <w:rsid w:val="004C4253"/>
    <w:rsid w:val="004C500B"/>
    <w:rsid w:val="004C66DD"/>
    <w:rsid w:val="004C6A17"/>
    <w:rsid w:val="004D018B"/>
    <w:rsid w:val="004D2051"/>
    <w:rsid w:val="004D26C8"/>
    <w:rsid w:val="004D2E74"/>
    <w:rsid w:val="004D764D"/>
    <w:rsid w:val="004E1EFB"/>
    <w:rsid w:val="004E2C02"/>
    <w:rsid w:val="004E3880"/>
    <w:rsid w:val="004E3C81"/>
    <w:rsid w:val="004E3CB2"/>
    <w:rsid w:val="004E4F5A"/>
    <w:rsid w:val="004E6140"/>
    <w:rsid w:val="004E6F14"/>
    <w:rsid w:val="004E741C"/>
    <w:rsid w:val="004F1D5B"/>
    <w:rsid w:val="004F453E"/>
    <w:rsid w:val="004F48CF"/>
    <w:rsid w:val="004F517B"/>
    <w:rsid w:val="004F6280"/>
    <w:rsid w:val="004F6647"/>
    <w:rsid w:val="00500715"/>
    <w:rsid w:val="00504010"/>
    <w:rsid w:val="00504AC5"/>
    <w:rsid w:val="00506BD0"/>
    <w:rsid w:val="00511E72"/>
    <w:rsid w:val="00513AE5"/>
    <w:rsid w:val="00517CC0"/>
    <w:rsid w:val="00517D9C"/>
    <w:rsid w:val="00520732"/>
    <w:rsid w:val="00521124"/>
    <w:rsid w:val="0052283B"/>
    <w:rsid w:val="005228EA"/>
    <w:rsid w:val="00522D65"/>
    <w:rsid w:val="00526B5D"/>
    <w:rsid w:val="00535162"/>
    <w:rsid w:val="005360F6"/>
    <w:rsid w:val="0055116A"/>
    <w:rsid w:val="005516A0"/>
    <w:rsid w:val="00552ECB"/>
    <w:rsid w:val="005532F9"/>
    <w:rsid w:val="00554508"/>
    <w:rsid w:val="00556A42"/>
    <w:rsid w:val="0056133A"/>
    <w:rsid w:val="00561763"/>
    <w:rsid w:val="005618AE"/>
    <w:rsid w:val="00561CD4"/>
    <w:rsid w:val="00563B9A"/>
    <w:rsid w:val="00565339"/>
    <w:rsid w:val="005654AD"/>
    <w:rsid w:val="005713DA"/>
    <w:rsid w:val="00573CF5"/>
    <w:rsid w:val="00575413"/>
    <w:rsid w:val="00577B16"/>
    <w:rsid w:val="00585761"/>
    <w:rsid w:val="005879AB"/>
    <w:rsid w:val="00587B6A"/>
    <w:rsid w:val="00590A7D"/>
    <w:rsid w:val="005922F3"/>
    <w:rsid w:val="00592A27"/>
    <w:rsid w:val="00592A72"/>
    <w:rsid w:val="00592B1B"/>
    <w:rsid w:val="00592E07"/>
    <w:rsid w:val="00593162"/>
    <w:rsid w:val="005949CA"/>
    <w:rsid w:val="005A6A41"/>
    <w:rsid w:val="005B1617"/>
    <w:rsid w:val="005B34E1"/>
    <w:rsid w:val="005B490B"/>
    <w:rsid w:val="005B4ECB"/>
    <w:rsid w:val="005B64AF"/>
    <w:rsid w:val="005B6E94"/>
    <w:rsid w:val="005C3217"/>
    <w:rsid w:val="005C4F85"/>
    <w:rsid w:val="005C6612"/>
    <w:rsid w:val="005C6F4C"/>
    <w:rsid w:val="005C704D"/>
    <w:rsid w:val="005C7D75"/>
    <w:rsid w:val="005D50B2"/>
    <w:rsid w:val="005D58F3"/>
    <w:rsid w:val="005D5E00"/>
    <w:rsid w:val="005D6487"/>
    <w:rsid w:val="005D7710"/>
    <w:rsid w:val="005D77EF"/>
    <w:rsid w:val="005E0188"/>
    <w:rsid w:val="005E20A9"/>
    <w:rsid w:val="005E4C45"/>
    <w:rsid w:val="005E4CE5"/>
    <w:rsid w:val="005E4F4A"/>
    <w:rsid w:val="005E6559"/>
    <w:rsid w:val="005E68E3"/>
    <w:rsid w:val="005E71F0"/>
    <w:rsid w:val="005E775D"/>
    <w:rsid w:val="005F02D0"/>
    <w:rsid w:val="005F0D08"/>
    <w:rsid w:val="005F0D8B"/>
    <w:rsid w:val="005F1DBD"/>
    <w:rsid w:val="005F2BEF"/>
    <w:rsid w:val="005F2E84"/>
    <w:rsid w:val="005F5A41"/>
    <w:rsid w:val="005F75DD"/>
    <w:rsid w:val="005F7FF1"/>
    <w:rsid w:val="00602197"/>
    <w:rsid w:val="00604FF5"/>
    <w:rsid w:val="006061DE"/>
    <w:rsid w:val="0060692E"/>
    <w:rsid w:val="00606E67"/>
    <w:rsid w:val="00607964"/>
    <w:rsid w:val="00612112"/>
    <w:rsid w:val="006136B6"/>
    <w:rsid w:val="0061781E"/>
    <w:rsid w:val="006206BA"/>
    <w:rsid w:val="00620CD4"/>
    <w:rsid w:val="0062171F"/>
    <w:rsid w:val="006218F1"/>
    <w:rsid w:val="00622882"/>
    <w:rsid w:val="00622B7F"/>
    <w:rsid w:val="0062311D"/>
    <w:rsid w:val="00623844"/>
    <w:rsid w:val="006268F5"/>
    <w:rsid w:val="006272DA"/>
    <w:rsid w:val="00627318"/>
    <w:rsid w:val="00630915"/>
    <w:rsid w:val="006317AD"/>
    <w:rsid w:val="006339E7"/>
    <w:rsid w:val="00635CFF"/>
    <w:rsid w:val="00636260"/>
    <w:rsid w:val="00643BFF"/>
    <w:rsid w:val="006445BE"/>
    <w:rsid w:val="0064478A"/>
    <w:rsid w:val="0064536D"/>
    <w:rsid w:val="0064563C"/>
    <w:rsid w:val="00646AD0"/>
    <w:rsid w:val="00647087"/>
    <w:rsid w:val="0065467E"/>
    <w:rsid w:val="00655C0B"/>
    <w:rsid w:val="00656894"/>
    <w:rsid w:val="0065713A"/>
    <w:rsid w:val="006604AB"/>
    <w:rsid w:val="00663A5F"/>
    <w:rsid w:val="00665DBB"/>
    <w:rsid w:val="0067285C"/>
    <w:rsid w:val="00672B29"/>
    <w:rsid w:val="00672FE4"/>
    <w:rsid w:val="00673057"/>
    <w:rsid w:val="00673180"/>
    <w:rsid w:val="00673E46"/>
    <w:rsid w:val="00673EFE"/>
    <w:rsid w:val="006751FE"/>
    <w:rsid w:val="006773C1"/>
    <w:rsid w:val="00680C38"/>
    <w:rsid w:val="006815BC"/>
    <w:rsid w:val="00681E49"/>
    <w:rsid w:val="006827C1"/>
    <w:rsid w:val="00682916"/>
    <w:rsid w:val="00683633"/>
    <w:rsid w:val="00683ABD"/>
    <w:rsid w:val="00685DA8"/>
    <w:rsid w:val="006915E6"/>
    <w:rsid w:val="00691FC8"/>
    <w:rsid w:val="006922A9"/>
    <w:rsid w:val="00692785"/>
    <w:rsid w:val="00693296"/>
    <w:rsid w:val="00693975"/>
    <w:rsid w:val="00694DDB"/>
    <w:rsid w:val="006968BC"/>
    <w:rsid w:val="00697719"/>
    <w:rsid w:val="00697C4D"/>
    <w:rsid w:val="00697FF1"/>
    <w:rsid w:val="006A1376"/>
    <w:rsid w:val="006A4122"/>
    <w:rsid w:val="006A415C"/>
    <w:rsid w:val="006A5240"/>
    <w:rsid w:val="006A56A6"/>
    <w:rsid w:val="006A7485"/>
    <w:rsid w:val="006A7A7B"/>
    <w:rsid w:val="006B05B5"/>
    <w:rsid w:val="006B3C1F"/>
    <w:rsid w:val="006B45FA"/>
    <w:rsid w:val="006B7CA2"/>
    <w:rsid w:val="006C07F0"/>
    <w:rsid w:val="006C0CE7"/>
    <w:rsid w:val="006C2B4D"/>
    <w:rsid w:val="006C40F7"/>
    <w:rsid w:val="006C48FA"/>
    <w:rsid w:val="006C5697"/>
    <w:rsid w:val="006C5DDD"/>
    <w:rsid w:val="006C5F43"/>
    <w:rsid w:val="006D18C4"/>
    <w:rsid w:val="006D1D3C"/>
    <w:rsid w:val="006D35E7"/>
    <w:rsid w:val="006D4268"/>
    <w:rsid w:val="006D6D9C"/>
    <w:rsid w:val="006D7771"/>
    <w:rsid w:val="006E0ECC"/>
    <w:rsid w:val="006E1364"/>
    <w:rsid w:val="006E1BBD"/>
    <w:rsid w:val="006E280A"/>
    <w:rsid w:val="006E294D"/>
    <w:rsid w:val="006E6446"/>
    <w:rsid w:val="006F1E9D"/>
    <w:rsid w:val="006F325A"/>
    <w:rsid w:val="006F3DFF"/>
    <w:rsid w:val="006F3E3D"/>
    <w:rsid w:val="006F3F3F"/>
    <w:rsid w:val="006F4182"/>
    <w:rsid w:val="006F6E25"/>
    <w:rsid w:val="00702CAE"/>
    <w:rsid w:val="0070666B"/>
    <w:rsid w:val="00706F32"/>
    <w:rsid w:val="00710F54"/>
    <w:rsid w:val="00711AC2"/>
    <w:rsid w:val="00713913"/>
    <w:rsid w:val="00713967"/>
    <w:rsid w:val="007143CD"/>
    <w:rsid w:val="00714CC7"/>
    <w:rsid w:val="00714EC9"/>
    <w:rsid w:val="00715534"/>
    <w:rsid w:val="0071576E"/>
    <w:rsid w:val="00715C75"/>
    <w:rsid w:val="0071704D"/>
    <w:rsid w:val="00720C58"/>
    <w:rsid w:val="007230F5"/>
    <w:rsid w:val="00725616"/>
    <w:rsid w:val="00734B39"/>
    <w:rsid w:val="00735703"/>
    <w:rsid w:val="00737A2A"/>
    <w:rsid w:val="00737F69"/>
    <w:rsid w:val="00740F20"/>
    <w:rsid w:val="00742AD2"/>
    <w:rsid w:val="007431C6"/>
    <w:rsid w:val="00750256"/>
    <w:rsid w:val="00750892"/>
    <w:rsid w:val="00750CCF"/>
    <w:rsid w:val="00752B32"/>
    <w:rsid w:val="0075312D"/>
    <w:rsid w:val="007539B0"/>
    <w:rsid w:val="00753E6E"/>
    <w:rsid w:val="00755EE1"/>
    <w:rsid w:val="00755F62"/>
    <w:rsid w:val="00760CF2"/>
    <w:rsid w:val="00763434"/>
    <w:rsid w:val="00764BC5"/>
    <w:rsid w:val="0076528C"/>
    <w:rsid w:val="007678D9"/>
    <w:rsid w:val="00767C81"/>
    <w:rsid w:val="007708F7"/>
    <w:rsid w:val="00770CBB"/>
    <w:rsid w:val="00772342"/>
    <w:rsid w:val="0077510D"/>
    <w:rsid w:val="007758AE"/>
    <w:rsid w:val="00777DFD"/>
    <w:rsid w:val="007807D7"/>
    <w:rsid w:val="00781C56"/>
    <w:rsid w:val="00782119"/>
    <w:rsid w:val="00783237"/>
    <w:rsid w:val="0078426F"/>
    <w:rsid w:val="00785838"/>
    <w:rsid w:val="007858EE"/>
    <w:rsid w:val="007864EF"/>
    <w:rsid w:val="00786A24"/>
    <w:rsid w:val="00787C68"/>
    <w:rsid w:val="00787D5F"/>
    <w:rsid w:val="00790596"/>
    <w:rsid w:val="0079106F"/>
    <w:rsid w:val="00791B85"/>
    <w:rsid w:val="00792733"/>
    <w:rsid w:val="00793B9C"/>
    <w:rsid w:val="00794BCB"/>
    <w:rsid w:val="00794C81"/>
    <w:rsid w:val="007951DC"/>
    <w:rsid w:val="0079753C"/>
    <w:rsid w:val="007A0538"/>
    <w:rsid w:val="007A0FB7"/>
    <w:rsid w:val="007A3B62"/>
    <w:rsid w:val="007A4B51"/>
    <w:rsid w:val="007A5474"/>
    <w:rsid w:val="007B028E"/>
    <w:rsid w:val="007B0F91"/>
    <w:rsid w:val="007B28AA"/>
    <w:rsid w:val="007B344A"/>
    <w:rsid w:val="007C0A40"/>
    <w:rsid w:val="007C1C26"/>
    <w:rsid w:val="007C5318"/>
    <w:rsid w:val="007C5D2B"/>
    <w:rsid w:val="007C767D"/>
    <w:rsid w:val="007D1232"/>
    <w:rsid w:val="007D2063"/>
    <w:rsid w:val="007D3558"/>
    <w:rsid w:val="007D3739"/>
    <w:rsid w:val="007D4FE4"/>
    <w:rsid w:val="007D6E73"/>
    <w:rsid w:val="007D7385"/>
    <w:rsid w:val="007E0BA7"/>
    <w:rsid w:val="007E1472"/>
    <w:rsid w:val="007E3581"/>
    <w:rsid w:val="007E3F2C"/>
    <w:rsid w:val="007E44BB"/>
    <w:rsid w:val="007E474D"/>
    <w:rsid w:val="007E6A65"/>
    <w:rsid w:val="007E6CB9"/>
    <w:rsid w:val="007F022E"/>
    <w:rsid w:val="007F0B4B"/>
    <w:rsid w:val="007F1C89"/>
    <w:rsid w:val="007F2649"/>
    <w:rsid w:val="007F3B2F"/>
    <w:rsid w:val="007F4C31"/>
    <w:rsid w:val="007F5581"/>
    <w:rsid w:val="007F6062"/>
    <w:rsid w:val="007F745B"/>
    <w:rsid w:val="00800739"/>
    <w:rsid w:val="00800908"/>
    <w:rsid w:val="00801EAF"/>
    <w:rsid w:val="008025E1"/>
    <w:rsid w:val="00802E6C"/>
    <w:rsid w:val="00804AC5"/>
    <w:rsid w:val="00804DD8"/>
    <w:rsid w:val="00805764"/>
    <w:rsid w:val="008062D7"/>
    <w:rsid w:val="0080644C"/>
    <w:rsid w:val="00806F1A"/>
    <w:rsid w:val="00806FA2"/>
    <w:rsid w:val="008103F5"/>
    <w:rsid w:val="00810D6B"/>
    <w:rsid w:val="00812EED"/>
    <w:rsid w:val="0081581C"/>
    <w:rsid w:val="00816D50"/>
    <w:rsid w:val="00816F09"/>
    <w:rsid w:val="0082047D"/>
    <w:rsid w:val="00820746"/>
    <w:rsid w:val="008210B1"/>
    <w:rsid w:val="00822150"/>
    <w:rsid w:val="00823023"/>
    <w:rsid w:val="0082449E"/>
    <w:rsid w:val="008249F1"/>
    <w:rsid w:val="008266D7"/>
    <w:rsid w:val="00826E7D"/>
    <w:rsid w:val="00826EEC"/>
    <w:rsid w:val="00830026"/>
    <w:rsid w:val="008309DA"/>
    <w:rsid w:val="008313E7"/>
    <w:rsid w:val="008330E5"/>
    <w:rsid w:val="008330EB"/>
    <w:rsid w:val="008338DA"/>
    <w:rsid w:val="0083460C"/>
    <w:rsid w:val="00834C4A"/>
    <w:rsid w:val="008354FA"/>
    <w:rsid w:val="00837642"/>
    <w:rsid w:val="00841E02"/>
    <w:rsid w:val="0084270B"/>
    <w:rsid w:val="0084335B"/>
    <w:rsid w:val="008444FB"/>
    <w:rsid w:val="00847D82"/>
    <w:rsid w:val="00850E91"/>
    <w:rsid w:val="008517DB"/>
    <w:rsid w:val="00851CD4"/>
    <w:rsid w:val="00851FCE"/>
    <w:rsid w:val="00852151"/>
    <w:rsid w:val="00853125"/>
    <w:rsid w:val="00853D2F"/>
    <w:rsid w:val="00855EF7"/>
    <w:rsid w:val="0085604E"/>
    <w:rsid w:val="00856E26"/>
    <w:rsid w:val="008578B0"/>
    <w:rsid w:val="00857F86"/>
    <w:rsid w:val="00860B84"/>
    <w:rsid w:val="00862763"/>
    <w:rsid w:val="00862E8E"/>
    <w:rsid w:val="00863289"/>
    <w:rsid w:val="00864700"/>
    <w:rsid w:val="008653CB"/>
    <w:rsid w:val="00866064"/>
    <w:rsid w:val="00870F89"/>
    <w:rsid w:val="00870FDB"/>
    <w:rsid w:val="00871D77"/>
    <w:rsid w:val="00873965"/>
    <w:rsid w:val="00874ED3"/>
    <w:rsid w:val="008754B5"/>
    <w:rsid w:val="00876E00"/>
    <w:rsid w:val="0087768C"/>
    <w:rsid w:val="008777FA"/>
    <w:rsid w:val="0088123B"/>
    <w:rsid w:val="00881BE7"/>
    <w:rsid w:val="0088246A"/>
    <w:rsid w:val="0088331D"/>
    <w:rsid w:val="008907DC"/>
    <w:rsid w:val="0089135D"/>
    <w:rsid w:val="008936AB"/>
    <w:rsid w:val="0089566E"/>
    <w:rsid w:val="008958C2"/>
    <w:rsid w:val="00895CE2"/>
    <w:rsid w:val="008974FD"/>
    <w:rsid w:val="008A0667"/>
    <w:rsid w:val="008A0901"/>
    <w:rsid w:val="008A12C6"/>
    <w:rsid w:val="008A19E4"/>
    <w:rsid w:val="008A1F79"/>
    <w:rsid w:val="008A2454"/>
    <w:rsid w:val="008A4AEF"/>
    <w:rsid w:val="008A4D11"/>
    <w:rsid w:val="008A4FD0"/>
    <w:rsid w:val="008A61C1"/>
    <w:rsid w:val="008A628A"/>
    <w:rsid w:val="008A67AA"/>
    <w:rsid w:val="008B3FBF"/>
    <w:rsid w:val="008B43A5"/>
    <w:rsid w:val="008B52C5"/>
    <w:rsid w:val="008B62BD"/>
    <w:rsid w:val="008B6E6B"/>
    <w:rsid w:val="008B74DA"/>
    <w:rsid w:val="008C134A"/>
    <w:rsid w:val="008C1ACF"/>
    <w:rsid w:val="008C2141"/>
    <w:rsid w:val="008C2B3B"/>
    <w:rsid w:val="008C3F0B"/>
    <w:rsid w:val="008D2971"/>
    <w:rsid w:val="008D49C6"/>
    <w:rsid w:val="008D4B55"/>
    <w:rsid w:val="008D5FB9"/>
    <w:rsid w:val="008D7369"/>
    <w:rsid w:val="008E00A8"/>
    <w:rsid w:val="008E212A"/>
    <w:rsid w:val="008E2D97"/>
    <w:rsid w:val="008E3D96"/>
    <w:rsid w:val="008E47FA"/>
    <w:rsid w:val="008F1E6E"/>
    <w:rsid w:val="008F240E"/>
    <w:rsid w:val="008F33CF"/>
    <w:rsid w:val="008F6077"/>
    <w:rsid w:val="008F627F"/>
    <w:rsid w:val="00900A6B"/>
    <w:rsid w:val="00901B1A"/>
    <w:rsid w:val="00901BDA"/>
    <w:rsid w:val="00901F75"/>
    <w:rsid w:val="0090576B"/>
    <w:rsid w:val="00907143"/>
    <w:rsid w:val="009076F4"/>
    <w:rsid w:val="00910A95"/>
    <w:rsid w:val="009111A8"/>
    <w:rsid w:val="0091321E"/>
    <w:rsid w:val="00913F22"/>
    <w:rsid w:val="00914EF4"/>
    <w:rsid w:val="009169E2"/>
    <w:rsid w:val="009204F2"/>
    <w:rsid w:val="00922FC0"/>
    <w:rsid w:val="00923FF9"/>
    <w:rsid w:val="00926381"/>
    <w:rsid w:val="0092654B"/>
    <w:rsid w:val="009271E7"/>
    <w:rsid w:val="009314A2"/>
    <w:rsid w:val="00934583"/>
    <w:rsid w:val="00936710"/>
    <w:rsid w:val="009406FE"/>
    <w:rsid w:val="00940F9F"/>
    <w:rsid w:val="00941934"/>
    <w:rsid w:val="00941F2C"/>
    <w:rsid w:val="00943CDD"/>
    <w:rsid w:val="00945FCC"/>
    <w:rsid w:val="009465FB"/>
    <w:rsid w:val="00950C8C"/>
    <w:rsid w:val="0095167A"/>
    <w:rsid w:val="00954044"/>
    <w:rsid w:val="00954DE7"/>
    <w:rsid w:val="00955A89"/>
    <w:rsid w:val="009568D3"/>
    <w:rsid w:val="00957398"/>
    <w:rsid w:val="00957452"/>
    <w:rsid w:val="00960D52"/>
    <w:rsid w:val="00961B0A"/>
    <w:rsid w:val="00962403"/>
    <w:rsid w:val="00963010"/>
    <w:rsid w:val="00963FC9"/>
    <w:rsid w:val="00964C45"/>
    <w:rsid w:val="009662FF"/>
    <w:rsid w:val="0096686C"/>
    <w:rsid w:val="0096763E"/>
    <w:rsid w:val="00967AF6"/>
    <w:rsid w:val="00971157"/>
    <w:rsid w:val="00973AA2"/>
    <w:rsid w:val="009746B7"/>
    <w:rsid w:val="00974E4F"/>
    <w:rsid w:val="00974FF3"/>
    <w:rsid w:val="00976BF3"/>
    <w:rsid w:val="009775FC"/>
    <w:rsid w:val="00977A97"/>
    <w:rsid w:val="0098015B"/>
    <w:rsid w:val="00980CF3"/>
    <w:rsid w:val="00980F3F"/>
    <w:rsid w:val="00983229"/>
    <w:rsid w:val="00985C46"/>
    <w:rsid w:val="00986A6A"/>
    <w:rsid w:val="00986F89"/>
    <w:rsid w:val="00987656"/>
    <w:rsid w:val="009901B4"/>
    <w:rsid w:val="00991F83"/>
    <w:rsid w:val="00994A72"/>
    <w:rsid w:val="00994FF4"/>
    <w:rsid w:val="00995AFF"/>
    <w:rsid w:val="009967C1"/>
    <w:rsid w:val="009A0947"/>
    <w:rsid w:val="009A26CF"/>
    <w:rsid w:val="009A4161"/>
    <w:rsid w:val="009B03DF"/>
    <w:rsid w:val="009B0F0F"/>
    <w:rsid w:val="009B1B04"/>
    <w:rsid w:val="009B1F40"/>
    <w:rsid w:val="009B2AFF"/>
    <w:rsid w:val="009B2B96"/>
    <w:rsid w:val="009B3CED"/>
    <w:rsid w:val="009B4B25"/>
    <w:rsid w:val="009B62FE"/>
    <w:rsid w:val="009C0545"/>
    <w:rsid w:val="009C36F0"/>
    <w:rsid w:val="009C56A6"/>
    <w:rsid w:val="009C5F9F"/>
    <w:rsid w:val="009C6D47"/>
    <w:rsid w:val="009C7237"/>
    <w:rsid w:val="009C7894"/>
    <w:rsid w:val="009D2D4F"/>
    <w:rsid w:val="009D603B"/>
    <w:rsid w:val="009D7501"/>
    <w:rsid w:val="009E3635"/>
    <w:rsid w:val="009E3D51"/>
    <w:rsid w:val="009E4DF3"/>
    <w:rsid w:val="009E6982"/>
    <w:rsid w:val="009E70E1"/>
    <w:rsid w:val="009E7B06"/>
    <w:rsid w:val="009F1802"/>
    <w:rsid w:val="009F4B4D"/>
    <w:rsid w:val="009F5566"/>
    <w:rsid w:val="009F70B0"/>
    <w:rsid w:val="009F76A1"/>
    <w:rsid w:val="009F77EB"/>
    <w:rsid w:val="009F7F2E"/>
    <w:rsid w:val="00A00894"/>
    <w:rsid w:val="00A028EC"/>
    <w:rsid w:val="00A03139"/>
    <w:rsid w:val="00A04591"/>
    <w:rsid w:val="00A0512C"/>
    <w:rsid w:val="00A06DCD"/>
    <w:rsid w:val="00A071E5"/>
    <w:rsid w:val="00A076F5"/>
    <w:rsid w:val="00A07755"/>
    <w:rsid w:val="00A07C12"/>
    <w:rsid w:val="00A07C26"/>
    <w:rsid w:val="00A07E8C"/>
    <w:rsid w:val="00A1053C"/>
    <w:rsid w:val="00A121B5"/>
    <w:rsid w:val="00A157EB"/>
    <w:rsid w:val="00A179AF"/>
    <w:rsid w:val="00A17AA1"/>
    <w:rsid w:val="00A209F5"/>
    <w:rsid w:val="00A20AA6"/>
    <w:rsid w:val="00A24AE5"/>
    <w:rsid w:val="00A255C5"/>
    <w:rsid w:val="00A26276"/>
    <w:rsid w:val="00A27359"/>
    <w:rsid w:val="00A31AE9"/>
    <w:rsid w:val="00A31AF3"/>
    <w:rsid w:val="00A332D9"/>
    <w:rsid w:val="00A34BA7"/>
    <w:rsid w:val="00A42D1F"/>
    <w:rsid w:val="00A44980"/>
    <w:rsid w:val="00A44C4B"/>
    <w:rsid w:val="00A455D0"/>
    <w:rsid w:val="00A46248"/>
    <w:rsid w:val="00A46793"/>
    <w:rsid w:val="00A4683E"/>
    <w:rsid w:val="00A46957"/>
    <w:rsid w:val="00A46995"/>
    <w:rsid w:val="00A50404"/>
    <w:rsid w:val="00A5113F"/>
    <w:rsid w:val="00A53193"/>
    <w:rsid w:val="00A6022B"/>
    <w:rsid w:val="00A61365"/>
    <w:rsid w:val="00A61726"/>
    <w:rsid w:val="00A6172B"/>
    <w:rsid w:val="00A62174"/>
    <w:rsid w:val="00A640F2"/>
    <w:rsid w:val="00A655BF"/>
    <w:rsid w:val="00A6675E"/>
    <w:rsid w:val="00A66819"/>
    <w:rsid w:val="00A66EE7"/>
    <w:rsid w:val="00A672AB"/>
    <w:rsid w:val="00A674BE"/>
    <w:rsid w:val="00A6770D"/>
    <w:rsid w:val="00A70570"/>
    <w:rsid w:val="00A70A7F"/>
    <w:rsid w:val="00A717C8"/>
    <w:rsid w:val="00A73F69"/>
    <w:rsid w:val="00A77AF4"/>
    <w:rsid w:val="00A8002B"/>
    <w:rsid w:val="00A81B8F"/>
    <w:rsid w:val="00A81D21"/>
    <w:rsid w:val="00A82CB5"/>
    <w:rsid w:val="00A8336B"/>
    <w:rsid w:val="00A83BE9"/>
    <w:rsid w:val="00A84080"/>
    <w:rsid w:val="00A87035"/>
    <w:rsid w:val="00A87252"/>
    <w:rsid w:val="00A87404"/>
    <w:rsid w:val="00A93709"/>
    <w:rsid w:val="00A939E8"/>
    <w:rsid w:val="00A93A41"/>
    <w:rsid w:val="00A94973"/>
    <w:rsid w:val="00A96966"/>
    <w:rsid w:val="00A97F5E"/>
    <w:rsid w:val="00AA1900"/>
    <w:rsid w:val="00AA4265"/>
    <w:rsid w:val="00AA75A7"/>
    <w:rsid w:val="00AB1621"/>
    <w:rsid w:val="00AB18B6"/>
    <w:rsid w:val="00AB3377"/>
    <w:rsid w:val="00AB40ED"/>
    <w:rsid w:val="00AB4B99"/>
    <w:rsid w:val="00AB55CC"/>
    <w:rsid w:val="00AB5AC0"/>
    <w:rsid w:val="00AB7898"/>
    <w:rsid w:val="00AC021C"/>
    <w:rsid w:val="00AC16F9"/>
    <w:rsid w:val="00AC2428"/>
    <w:rsid w:val="00AC3036"/>
    <w:rsid w:val="00AC36FD"/>
    <w:rsid w:val="00AC42A8"/>
    <w:rsid w:val="00AC4388"/>
    <w:rsid w:val="00AC5786"/>
    <w:rsid w:val="00AC6F09"/>
    <w:rsid w:val="00AC72B0"/>
    <w:rsid w:val="00AD066C"/>
    <w:rsid w:val="00AD3D20"/>
    <w:rsid w:val="00AD4BCA"/>
    <w:rsid w:val="00AD5C53"/>
    <w:rsid w:val="00AD6BAB"/>
    <w:rsid w:val="00AE0466"/>
    <w:rsid w:val="00AE052A"/>
    <w:rsid w:val="00AE2F93"/>
    <w:rsid w:val="00AE31A0"/>
    <w:rsid w:val="00AE56CB"/>
    <w:rsid w:val="00AE58C6"/>
    <w:rsid w:val="00AE7B9E"/>
    <w:rsid w:val="00AF315F"/>
    <w:rsid w:val="00AF339C"/>
    <w:rsid w:val="00AF437B"/>
    <w:rsid w:val="00AF4913"/>
    <w:rsid w:val="00AF67C2"/>
    <w:rsid w:val="00AF7D23"/>
    <w:rsid w:val="00AF7E8E"/>
    <w:rsid w:val="00B003D2"/>
    <w:rsid w:val="00B02CB2"/>
    <w:rsid w:val="00B054BA"/>
    <w:rsid w:val="00B07426"/>
    <w:rsid w:val="00B10652"/>
    <w:rsid w:val="00B10917"/>
    <w:rsid w:val="00B10C95"/>
    <w:rsid w:val="00B11D9E"/>
    <w:rsid w:val="00B169F8"/>
    <w:rsid w:val="00B175B8"/>
    <w:rsid w:val="00B17EA7"/>
    <w:rsid w:val="00B211B4"/>
    <w:rsid w:val="00B21774"/>
    <w:rsid w:val="00B25407"/>
    <w:rsid w:val="00B27649"/>
    <w:rsid w:val="00B2777A"/>
    <w:rsid w:val="00B300BD"/>
    <w:rsid w:val="00B3246B"/>
    <w:rsid w:val="00B34AFC"/>
    <w:rsid w:val="00B37D43"/>
    <w:rsid w:val="00B4145C"/>
    <w:rsid w:val="00B4256B"/>
    <w:rsid w:val="00B42941"/>
    <w:rsid w:val="00B4392A"/>
    <w:rsid w:val="00B44E30"/>
    <w:rsid w:val="00B459E2"/>
    <w:rsid w:val="00B5079C"/>
    <w:rsid w:val="00B517C2"/>
    <w:rsid w:val="00B52B47"/>
    <w:rsid w:val="00B53DDD"/>
    <w:rsid w:val="00B5501A"/>
    <w:rsid w:val="00B55F33"/>
    <w:rsid w:val="00B567E5"/>
    <w:rsid w:val="00B56CCD"/>
    <w:rsid w:val="00B57158"/>
    <w:rsid w:val="00B60073"/>
    <w:rsid w:val="00B6269B"/>
    <w:rsid w:val="00B627EE"/>
    <w:rsid w:val="00B62E6F"/>
    <w:rsid w:val="00B65D7D"/>
    <w:rsid w:val="00B6632D"/>
    <w:rsid w:val="00B664DA"/>
    <w:rsid w:val="00B70B50"/>
    <w:rsid w:val="00B71729"/>
    <w:rsid w:val="00B71938"/>
    <w:rsid w:val="00B73560"/>
    <w:rsid w:val="00B73F27"/>
    <w:rsid w:val="00B748C5"/>
    <w:rsid w:val="00B76006"/>
    <w:rsid w:val="00B76398"/>
    <w:rsid w:val="00B76834"/>
    <w:rsid w:val="00B77E3A"/>
    <w:rsid w:val="00B808D9"/>
    <w:rsid w:val="00B81244"/>
    <w:rsid w:val="00B81890"/>
    <w:rsid w:val="00B8225B"/>
    <w:rsid w:val="00B8237C"/>
    <w:rsid w:val="00B82D2D"/>
    <w:rsid w:val="00B85477"/>
    <w:rsid w:val="00B860C9"/>
    <w:rsid w:val="00B86150"/>
    <w:rsid w:val="00B868D9"/>
    <w:rsid w:val="00B87105"/>
    <w:rsid w:val="00B9405A"/>
    <w:rsid w:val="00B94A7C"/>
    <w:rsid w:val="00B94CB3"/>
    <w:rsid w:val="00B94F01"/>
    <w:rsid w:val="00B95F84"/>
    <w:rsid w:val="00B96508"/>
    <w:rsid w:val="00BA0B67"/>
    <w:rsid w:val="00BA2B01"/>
    <w:rsid w:val="00BA2CBF"/>
    <w:rsid w:val="00BA31F7"/>
    <w:rsid w:val="00BA34F3"/>
    <w:rsid w:val="00BA37C0"/>
    <w:rsid w:val="00BA444E"/>
    <w:rsid w:val="00BA4883"/>
    <w:rsid w:val="00BA5AD2"/>
    <w:rsid w:val="00BA717E"/>
    <w:rsid w:val="00BB1581"/>
    <w:rsid w:val="00BB1BF2"/>
    <w:rsid w:val="00BB1E51"/>
    <w:rsid w:val="00BB2220"/>
    <w:rsid w:val="00BB2913"/>
    <w:rsid w:val="00BB2980"/>
    <w:rsid w:val="00BB4C66"/>
    <w:rsid w:val="00BB61AE"/>
    <w:rsid w:val="00BB63D0"/>
    <w:rsid w:val="00BB667D"/>
    <w:rsid w:val="00BB689E"/>
    <w:rsid w:val="00BB707F"/>
    <w:rsid w:val="00BB71C1"/>
    <w:rsid w:val="00BC3CBD"/>
    <w:rsid w:val="00BC7BA5"/>
    <w:rsid w:val="00BD0655"/>
    <w:rsid w:val="00BD2CA3"/>
    <w:rsid w:val="00BD357D"/>
    <w:rsid w:val="00BD38AC"/>
    <w:rsid w:val="00BD3D0E"/>
    <w:rsid w:val="00BD604A"/>
    <w:rsid w:val="00BE104E"/>
    <w:rsid w:val="00BE15D7"/>
    <w:rsid w:val="00BE1708"/>
    <w:rsid w:val="00BE1794"/>
    <w:rsid w:val="00BE2794"/>
    <w:rsid w:val="00BE605D"/>
    <w:rsid w:val="00BE6453"/>
    <w:rsid w:val="00BE7335"/>
    <w:rsid w:val="00BF198F"/>
    <w:rsid w:val="00BF3117"/>
    <w:rsid w:val="00BF4791"/>
    <w:rsid w:val="00BF5C96"/>
    <w:rsid w:val="00BF6236"/>
    <w:rsid w:val="00BF6655"/>
    <w:rsid w:val="00BF6976"/>
    <w:rsid w:val="00BF6A69"/>
    <w:rsid w:val="00BF7BA8"/>
    <w:rsid w:val="00C00F8F"/>
    <w:rsid w:val="00C014AA"/>
    <w:rsid w:val="00C036D6"/>
    <w:rsid w:val="00C06FD0"/>
    <w:rsid w:val="00C07003"/>
    <w:rsid w:val="00C10199"/>
    <w:rsid w:val="00C10615"/>
    <w:rsid w:val="00C10873"/>
    <w:rsid w:val="00C114E4"/>
    <w:rsid w:val="00C11590"/>
    <w:rsid w:val="00C117D2"/>
    <w:rsid w:val="00C11ED7"/>
    <w:rsid w:val="00C15C87"/>
    <w:rsid w:val="00C17860"/>
    <w:rsid w:val="00C17D03"/>
    <w:rsid w:val="00C21EC0"/>
    <w:rsid w:val="00C26707"/>
    <w:rsid w:val="00C26A38"/>
    <w:rsid w:val="00C305EE"/>
    <w:rsid w:val="00C30DF2"/>
    <w:rsid w:val="00C30EBA"/>
    <w:rsid w:val="00C3206F"/>
    <w:rsid w:val="00C33723"/>
    <w:rsid w:val="00C340FA"/>
    <w:rsid w:val="00C4073B"/>
    <w:rsid w:val="00C408EF"/>
    <w:rsid w:val="00C41637"/>
    <w:rsid w:val="00C4370B"/>
    <w:rsid w:val="00C44819"/>
    <w:rsid w:val="00C448AD"/>
    <w:rsid w:val="00C44C59"/>
    <w:rsid w:val="00C4511E"/>
    <w:rsid w:val="00C454FD"/>
    <w:rsid w:val="00C45E32"/>
    <w:rsid w:val="00C46346"/>
    <w:rsid w:val="00C4759C"/>
    <w:rsid w:val="00C50AA5"/>
    <w:rsid w:val="00C51FE7"/>
    <w:rsid w:val="00C543B9"/>
    <w:rsid w:val="00C54C82"/>
    <w:rsid w:val="00C55FC9"/>
    <w:rsid w:val="00C57835"/>
    <w:rsid w:val="00C63C18"/>
    <w:rsid w:val="00C648EC"/>
    <w:rsid w:val="00C64B34"/>
    <w:rsid w:val="00C67E25"/>
    <w:rsid w:val="00C70A74"/>
    <w:rsid w:val="00C71821"/>
    <w:rsid w:val="00C71DCC"/>
    <w:rsid w:val="00C739A4"/>
    <w:rsid w:val="00C76208"/>
    <w:rsid w:val="00C81B77"/>
    <w:rsid w:val="00C84E41"/>
    <w:rsid w:val="00C85A9B"/>
    <w:rsid w:val="00C861AD"/>
    <w:rsid w:val="00C87EFE"/>
    <w:rsid w:val="00C900C6"/>
    <w:rsid w:val="00C9264D"/>
    <w:rsid w:val="00C95ABA"/>
    <w:rsid w:val="00C96F1D"/>
    <w:rsid w:val="00C9727C"/>
    <w:rsid w:val="00CA240E"/>
    <w:rsid w:val="00CA2784"/>
    <w:rsid w:val="00CA2836"/>
    <w:rsid w:val="00CA2A1C"/>
    <w:rsid w:val="00CA2E61"/>
    <w:rsid w:val="00CA3FE5"/>
    <w:rsid w:val="00CA52CD"/>
    <w:rsid w:val="00CA577E"/>
    <w:rsid w:val="00CA5D8B"/>
    <w:rsid w:val="00CA5F69"/>
    <w:rsid w:val="00CB008A"/>
    <w:rsid w:val="00CB02BD"/>
    <w:rsid w:val="00CB04A5"/>
    <w:rsid w:val="00CB07EC"/>
    <w:rsid w:val="00CB346B"/>
    <w:rsid w:val="00CB3C06"/>
    <w:rsid w:val="00CB3F76"/>
    <w:rsid w:val="00CB62BF"/>
    <w:rsid w:val="00CB6733"/>
    <w:rsid w:val="00CC786A"/>
    <w:rsid w:val="00CC7FD5"/>
    <w:rsid w:val="00CD00D2"/>
    <w:rsid w:val="00CD0323"/>
    <w:rsid w:val="00CD4970"/>
    <w:rsid w:val="00CD4DF2"/>
    <w:rsid w:val="00CE16D5"/>
    <w:rsid w:val="00CE24AE"/>
    <w:rsid w:val="00CE36EE"/>
    <w:rsid w:val="00CE7157"/>
    <w:rsid w:val="00CF75F3"/>
    <w:rsid w:val="00D02752"/>
    <w:rsid w:val="00D03C2A"/>
    <w:rsid w:val="00D04595"/>
    <w:rsid w:val="00D06164"/>
    <w:rsid w:val="00D0743C"/>
    <w:rsid w:val="00D07FAC"/>
    <w:rsid w:val="00D10481"/>
    <w:rsid w:val="00D10519"/>
    <w:rsid w:val="00D11929"/>
    <w:rsid w:val="00D12970"/>
    <w:rsid w:val="00D14449"/>
    <w:rsid w:val="00D14A2E"/>
    <w:rsid w:val="00D15332"/>
    <w:rsid w:val="00D20158"/>
    <w:rsid w:val="00D22CAD"/>
    <w:rsid w:val="00D23F86"/>
    <w:rsid w:val="00D24645"/>
    <w:rsid w:val="00D305A4"/>
    <w:rsid w:val="00D30943"/>
    <w:rsid w:val="00D31786"/>
    <w:rsid w:val="00D32921"/>
    <w:rsid w:val="00D355E4"/>
    <w:rsid w:val="00D3576B"/>
    <w:rsid w:val="00D3706E"/>
    <w:rsid w:val="00D3734D"/>
    <w:rsid w:val="00D4092C"/>
    <w:rsid w:val="00D41D91"/>
    <w:rsid w:val="00D41E34"/>
    <w:rsid w:val="00D42EAF"/>
    <w:rsid w:val="00D43E8B"/>
    <w:rsid w:val="00D44E12"/>
    <w:rsid w:val="00D466DD"/>
    <w:rsid w:val="00D47F66"/>
    <w:rsid w:val="00D5019F"/>
    <w:rsid w:val="00D5052A"/>
    <w:rsid w:val="00D51C0A"/>
    <w:rsid w:val="00D52B2A"/>
    <w:rsid w:val="00D542AB"/>
    <w:rsid w:val="00D54BDC"/>
    <w:rsid w:val="00D605B0"/>
    <w:rsid w:val="00D62F91"/>
    <w:rsid w:val="00D63E48"/>
    <w:rsid w:val="00D6480D"/>
    <w:rsid w:val="00D64EC3"/>
    <w:rsid w:val="00D659C3"/>
    <w:rsid w:val="00D67303"/>
    <w:rsid w:val="00D70730"/>
    <w:rsid w:val="00D709A4"/>
    <w:rsid w:val="00D7105F"/>
    <w:rsid w:val="00D74CD0"/>
    <w:rsid w:val="00D75B06"/>
    <w:rsid w:val="00D75F4A"/>
    <w:rsid w:val="00D76791"/>
    <w:rsid w:val="00D80513"/>
    <w:rsid w:val="00D8182B"/>
    <w:rsid w:val="00D8275A"/>
    <w:rsid w:val="00D8317D"/>
    <w:rsid w:val="00D83B26"/>
    <w:rsid w:val="00D918FF"/>
    <w:rsid w:val="00D91CBE"/>
    <w:rsid w:val="00D925BB"/>
    <w:rsid w:val="00D948BF"/>
    <w:rsid w:val="00D9679B"/>
    <w:rsid w:val="00D967B7"/>
    <w:rsid w:val="00D97FA1"/>
    <w:rsid w:val="00DA11CE"/>
    <w:rsid w:val="00DA2282"/>
    <w:rsid w:val="00DA478E"/>
    <w:rsid w:val="00DA5243"/>
    <w:rsid w:val="00DA63AC"/>
    <w:rsid w:val="00DA6943"/>
    <w:rsid w:val="00DA696E"/>
    <w:rsid w:val="00DB0C56"/>
    <w:rsid w:val="00DB2E12"/>
    <w:rsid w:val="00DB3904"/>
    <w:rsid w:val="00DB39D3"/>
    <w:rsid w:val="00DB446C"/>
    <w:rsid w:val="00DB64F1"/>
    <w:rsid w:val="00DB6B4E"/>
    <w:rsid w:val="00DB7284"/>
    <w:rsid w:val="00DB7B21"/>
    <w:rsid w:val="00DC0CB6"/>
    <w:rsid w:val="00DC19D0"/>
    <w:rsid w:val="00DC1AB7"/>
    <w:rsid w:val="00DC23CD"/>
    <w:rsid w:val="00DC32BC"/>
    <w:rsid w:val="00DC3385"/>
    <w:rsid w:val="00DC4588"/>
    <w:rsid w:val="00DC5205"/>
    <w:rsid w:val="00DC74C3"/>
    <w:rsid w:val="00DC7B12"/>
    <w:rsid w:val="00DD2621"/>
    <w:rsid w:val="00DD362E"/>
    <w:rsid w:val="00DD3890"/>
    <w:rsid w:val="00DD3E46"/>
    <w:rsid w:val="00DD3F9B"/>
    <w:rsid w:val="00DD439B"/>
    <w:rsid w:val="00DD49B7"/>
    <w:rsid w:val="00DD4B66"/>
    <w:rsid w:val="00DD5ADE"/>
    <w:rsid w:val="00DD64D8"/>
    <w:rsid w:val="00DD6EC8"/>
    <w:rsid w:val="00DE06A4"/>
    <w:rsid w:val="00DE2C75"/>
    <w:rsid w:val="00DE45AB"/>
    <w:rsid w:val="00DE5525"/>
    <w:rsid w:val="00DE5C40"/>
    <w:rsid w:val="00DE71FD"/>
    <w:rsid w:val="00DE7BDC"/>
    <w:rsid w:val="00DE7D35"/>
    <w:rsid w:val="00DF0BDB"/>
    <w:rsid w:val="00DF3A55"/>
    <w:rsid w:val="00DF6E5B"/>
    <w:rsid w:val="00E011F3"/>
    <w:rsid w:val="00E01665"/>
    <w:rsid w:val="00E0176C"/>
    <w:rsid w:val="00E02FB1"/>
    <w:rsid w:val="00E04F56"/>
    <w:rsid w:val="00E06EC3"/>
    <w:rsid w:val="00E07265"/>
    <w:rsid w:val="00E1209B"/>
    <w:rsid w:val="00E131E6"/>
    <w:rsid w:val="00E13233"/>
    <w:rsid w:val="00E147D1"/>
    <w:rsid w:val="00E15B29"/>
    <w:rsid w:val="00E16F07"/>
    <w:rsid w:val="00E16F2A"/>
    <w:rsid w:val="00E1747C"/>
    <w:rsid w:val="00E17DC3"/>
    <w:rsid w:val="00E17F07"/>
    <w:rsid w:val="00E20606"/>
    <w:rsid w:val="00E20972"/>
    <w:rsid w:val="00E21153"/>
    <w:rsid w:val="00E22CC8"/>
    <w:rsid w:val="00E24B28"/>
    <w:rsid w:val="00E25A4F"/>
    <w:rsid w:val="00E3038B"/>
    <w:rsid w:val="00E33E95"/>
    <w:rsid w:val="00E34AF8"/>
    <w:rsid w:val="00E375AE"/>
    <w:rsid w:val="00E4069D"/>
    <w:rsid w:val="00E40889"/>
    <w:rsid w:val="00E423B1"/>
    <w:rsid w:val="00E44406"/>
    <w:rsid w:val="00E45CA6"/>
    <w:rsid w:val="00E4663F"/>
    <w:rsid w:val="00E47087"/>
    <w:rsid w:val="00E50D46"/>
    <w:rsid w:val="00E5291B"/>
    <w:rsid w:val="00E539D2"/>
    <w:rsid w:val="00E54720"/>
    <w:rsid w:val="00E54938"/>
    <w:rsid w:val="00E6158C"/>
    <w:rsid w:val="00E624EC"/>
    <w:rsid w:val="00E62AAF"/>
    <w:rsid w:val="00E638D0"/>
    <w:rsid w:val="00E66437"/>
    <w:rsid w:val="00E67F36"/>
    <w:rsid w:val="00E71185"/>
    <w:rsid w:val="00E747E3"/>
    <w:rsid w:val="00E766C4"/>
    <w:rsid w:val="00E7693D"/>
    <w:rsid w:val="00E7795D"/>
    <w:rsid w:val="00E801D0"/>
    <w:rsid w:val="00E80C7F"/>
    <w:rsid w:val="00E816C8"/>
    <w:rsid w:val="00E833BC"/>
    <w:rsid w:val="00E83721"/>
    <w:rsid w:val="00E8635E"/>
    <w:rsid w:val="00E86CE1"/>
    <w:rsid w:val="00E94F15"/>
    <w:rsid w:val="00E95318"/>
    <w:rsid w:val="00E953CD"/>
    <w:rsid w:val="00E9605A"/>
    <w:rsid w:val="00E96CD0"/>
    <w:rsid w:val="00E96F03"/>
    <w:rsid w:val="00EA0785"/>
    <w:rsid w:val="00EA1962"/>
    <w:rsid w:val="00EA1D22"/>
    <w:rsid w:val="00EA254A"/>
    <w:rsid w:val="00EA361D"/>
    <w:rsid w:val="00EA3711"/>
    <w:rsid w:val="00EA6730"/>
    <w:rsid w:val="00EB1A56"/>
    <w:rsid w:val="00EB22F1"/>
    <w:rsid w:val="00EB257D"/>
    <w:rsid w:val="00EB3181"/>
    <w:rsid w:val="00EB49C9"/>
    <w:rsid w:val="00EB5ECA"/>
    <w:rsid w:val="00EB5F61"/>
    <w:rsid w:val="00EB722B"/>
    <w:rsid w:val="00EB77C9"/>
    <w:rsid w:val="00EC0726"/>
    <w:rsid w:val="00EC27F6"/>
    <w:rsid w:val="00EC2FA6"/>
    <w:rsid w:val="00EC7839"/>
    <w:rsid w:val="00ED089D"/>
    <w:rsid w:val="00ED4A8C"/>
    <w:rsid w:val="00ED5134"/>
    <w:rsid w:val="00EE04E3"/>
    <w:rsid w:val="00EE0596"/>
    <w:rsid w:val="00EE1C68"/>
    <w:rsid w:val="00EE2751"/>
    <w:rsid w:val="00EE284D"/>
    <w:rsid w:val="00EE405F"/>
    <w:rsid w:val="00EE437D"/>
    <w:rsid w:val="00EE4B23"/>
    <w:rsid w:val="00EE7241"/>
    <w:rsid w:val="00EE773C"/>
    <w:rsid w:val="00EF0624"/>
    <w:rsid w:val="00EF17AB"/>
    <w:rsid w:val="00EF23CE"/>
    <w:rsid w:val="00EF264D"/>
    <w:rsid w:val="00EF5C53"/>
    <w:rsid w:val="00EF5FD4"/>
    <w:rsid w:val="00EF6500"/>
    <w:rsid w:val="00F00449"/>
    <w:rsid w:val="00F02A69"/>
    <w:rsid w:val="00F04F56"/>
    <w:rsid w:val="00F05160"/>
    <w:rsid w:val="00F07104"/>
    <w:rsid w:val="00F07339"/>
    <w:rsid w:val="00F11151"/>
    <w:rsid w:val="00F137A2"/>
    <w:rsid w:val="00F15236"/>
    <w:rsid w:val="00F16D11"/>
    <w:rsid w:val="00F17246"/>
    <w:rsid w:val="00F17AF4"/>
    <w:rsid w:val="00F21689"/>
    <w:rsid w:val="00F22A47"/>
    <w:rsid w:val="00F24515"/>
    <w:rsid w:val="00F25DFA"/>
    <w:rsid w:val="00F268F4"/>
    <w:rsid w:val="00F276D0"/>
    <w:rsid w:val="00F27A14"/>
    <w:rsid w:val="00F27AC6"/>
    <w:rsid w:val="00F3397A"/>
    <w:rsid w:val="00F33A3B"/>
    <w:rsid w:val="00F35AE6"/>
    <w:rsid w:val="00F363A8"/>
    <w:rsid w:val="00F3669A"/>
    <w:rsid w:val="00F36EC7"/>
    <w:rsid w:val="00F370DB"/>
    <w:rsid w:val="00F42BAA"/>
    <w:rsid w:val="00F450A1"/>
    <w:rsid w:val="00F45D48"/>
    <w:rsid w:val="00F4629D"/>
    <w:rsid w:val="00F4738F"/>
    <w:rsid w:val="00F47542"/>
    <w:rsid w:val="00F50CC0"/>
    <w:rsid w:val="00F51131"/>
    <w:rsid w:val="00F5115B"/>
    <w:rsid w:val="00F52BBE"/>
    <w:rsid w:val="00F54B36"/>
    <w:rsid w:val="00F5718B"/>
    <w:rsid w:val="00F60BB3"/>
    <w:rsid w:val="00F63094"/>
    <w:rsid w:val="00F63292"/>
    <w:rsid w:val="00F63AC0"/>
    <w:rsid w:val="00F64423"/>
    <w:rsid w:val="00F646B4"/>
    <w:rsid w:val="00F6484D"/>
    <w:rsid w:val="00F66040"/>
    <w:rsid w:val="00F71401"/>
    <w:rsid w:val="00F73D7D"/>
    <w:rsid w:val="00F75982"/>
    <w:rsid w:val="00F81910"/>
    <w:rsid w:val="00F833AA"/>
    <w:rsid w:val="00F84128"/>
    <w:rsid w:val="00F85E83"/>
    <w:rsid w:val="00F877D0"/>
    <w:rsid w:val="00F913AC"/>
    <w:rsid w:val="00F97943"/>
    <w:rsid w:val="00FA218B"/>
    <w:rsid w:val="00FA227E"/>
    <w:rsid w:val="00FA2523"/>
    <w:rsid w:val="00FA48F7"/>
    <w:rsid w:val="00FA69EC"/>
    <w:rsid w:val="00FA79F4"/>
    <w:rsid w:val="00FB2D88"/>
    <w:rsid w:val="00FB2E5E"/>
    <w:rsid w:val="00FB3A2B"/>
    <w:rsid w:val="00FB54D4"/>
    <w:rsid w:val="00FB551C"/>
    <w:rsid w:val="00FB7A45"/>
    <w:rsid w:val="00FC119D"/>
    <w:rsid w:val="00FC37B0"/>
    <w:rsid w:val="00FC4DCA"/>
    <w:rsid w:val="00FC6407"/>
    <w:rsid w:val="00FC7BB1"/>
    <w:rsid w:val="00FC7CEB"/>
    <w:rsid w:val="00FD1E3C"/>
    <w:rsid w:val="00FD214B"/>
    <w:rsid w:val="00FD2254"/>
    <w:rsid w:val="00FD23AF"/>
    <w:rsid w:val="00FD2B5C"/>
    <w:rsid w:val="00FD32D4"/>
    <w:rsid w:val="00FD32F4"/>
    <w:rsid w:val="00FD38E0"/>
    <w:rsid w:val="00FD4752"/>
    <w:rsid w:val="00FE1C74"/>
    <w:rsid w:val="00FE293A"/>
    <w:rsid w:val="00FE316F"/>
    <w:rsid w:val="00FE5D91"/>
    <w:rsid w:val="00FF04D5"/>
    <w:rsid w:val="00FF0B0F"/>
    <w:rsid w:val="00FF1CC0"/>
    <w:rsid w:val="00FF25F7"/>
    <w:rsid w:val="00FF3999"/>
    <w:rsid w:val="00FF6125"/>
    <w:rsid w:val="00FF61B7"/>
    <w:rsid w:val="00FF7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EE53E"/>
  <w15:docId w15:val="{691371C5-4E49-4A68-99D4-5973BAD2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151"/>
  </w:style>
  <w:style w:type="paragraph" w:styleId="Titre1">
    <w:name w:val="heading 1"/>
    <w:basedOn w:val="Normal"/>
    <w:next w:val="Normal"/>
    <w:link w:val="Titre1Car"/>
    <w:uiPriority w:val="9"/>
    <w:qFormat/>
    <w:rsid w:val="00F11151"/>
    <w:pPr>
      <w:keepNext/>
      <w:keepLines/>
      <w:spacing w:before="320" w:after="0" w:line="240" w:lineRule="auto"/>
      <w:outlineLvl w:val="0"/>
    </w:pPr>
    <w:rPr>
      <w:rFonts w:asciiTheme="majorHAnsi" w:eastAsiaTheme="majorEastAsia" w:hAnsiTheme="majorHAnsi" w:cstheme="majorBidi"/>
      <w:color w:val="003D78" w:themeColor="accent1" w:themeShade="BF"/>
      <w:sz w:val="32"/>
      <w:szCs w:val="32"/>
    </w:rPr>
  </w:style>
  <w:style w:type="paragraph" w:styleId="Titre2">
    <w:name w:val="heading 2"/>
    <w:basedOn w:val="Normal"/>
    <w:next w:val="Normal"/>
    <w:link w:val="Titre2Car"/>
    <w:uiPriority w:val="9"/>
    <w:unhideWhenUsed/>
    <w:qFormat/>
    <w:rsid w:val="00F1115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unhideWhenUsed/>
    <w:qFormat/>
    <w:rsid w:val="00F11151"/>
    <w:pPr>
      <w:keepNext/>
      <w:keepLines/>
      <w:spacing w:before="40" w:after="0" w:line="240" w:lineRule="auto"/>
      <w:outlineLvl w:val="2"/>
    </w:pPr>
    <w:rPr>
      <w:rFonts w:asciiTheme="majorHAnsi" w:eastAsiaTheme="majorEastAsia" w:hAnsiTheme="majorHAnsi" w:cstheme="majorBidi"/>
      <w:color w:val="662483" w:themeColor="text2"/>
      <w:sz w:val="24"/>
      <w:szCs w:val="24"/>
    </w:rPr>
  </w:style>
  <w:style w:type="paragraph" w:styleId="Titre4">
    <w:name w:val="heading 4"/>
    <w:basedOn w:val="Normal"/>
    <w:next w:val="Normal"/>
    <w:link w:val="Titre4Car"/>
    <w:uiPriority w:val="9"/>
    <w:unhideWhenUsed/>
    <w:qFormat/>
    <w:rsid w:val="00F11151"/>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F11151"/>
    <w:pPr>
      <w:keepNext/>
      <w:keepLines/>
      <w:spacing w:before="40" w:after="0"/>
      <w:outlineLvl w:val="4"/>
    </w:pPr>
    <w:rPr>
      <w:rFonts w:asciiTheme="majorHAnsi" w:eastAsiaTheme="majorEastAsia" w:hAnsiTheme="majorHAnsi" w:cstheme="majorBidi"/>
      <w:color w:val="662483" w:themeColor="text2"/>
      <w:sz w:val="22"/>
      <w:szCs w:val="22"/>
    </w:rPr>
  </w:style>
  <w:style w:type="paragraph" w:styleId="Titre6">
    <w:name w:val="heading 6"/>
    <w:basedOn w:val="Normal"/>
    <w:next w:val="Normal"/>
    <w:link w:val="Titre6Car"/>
    <w:uiPriority w:val="9"/>
    <w:semiHidden/>
    <w:unhideWhenUsed/>
    <w:qFormat/>
    <w:rsid w:val="00F11151"/>
    <w:pPr>
      <w:keepNext/>
      <w:keepLines/>
      <w:spacing w:before="40" w:after="0"/>
      <w:outlineLvl w:val="5"/>
    </w:pPr>
    <w:rPr>
      <w:rFonts w:asciiTheme="majorHAnsi" w:eastAsiaTheme="majorEastAsia" w:hAnsiTheme="majorHAnsi" w:cstheme="majorBidi"/>
      <w:i/>
      <w:iCs/>
      <w:color w:val="662483" w:themeColor="text2"/>
      <w:sz w:val="21"/>
      <w:szCs w:val="21"/>
    </w:rPr>
  </w:style>
  <w:style w:type="paragraph" w:styleId="Titre7">
    <w:name w:val="heading 7"/>
    <w:basedOn w:val="Normal"/>
    <w:next w:val="Normal"/>
    <w:link w:val="Titre7Car"/>
    <w:uiPriority w:val="9"/>
    <w:semiHidden/>
    <w:unhideWhenUsed/>
    <w:qFormat/>
    <w:rsid w:val="00F11151"/>
    <w:pPr>
      <w:keepNext/>
      <w:keepLines/>
      <w:spacing w:before="40" w:after="0"/>
      <w:outlineLvl w:val="6"/>
    </w:pPr>
    <w:rPr>
      <w:rFonts w:asciiTheme="majorHAnsi" w:eastAsiaTheme="majorEastAsia" w:hAnsiTheme="majorHAnsi" w:cstheme="majorBidi"/>
      <w:i/>
      <w:iCs/>
      <w:color w:val="002950" w:themeColor="accent1" w:themeShade="80"/>
      <w:sz w:val="21"/>
      <w:szCs w:val="21"/>
    </w:rPr>
  </w:style>
  <w:style w:type="paragraph" w:styleId="Titre8">
    <w:name w:val="heading 8"/>
    <w:basedOn w:val="Normal"/>
    <w:next w:val="Normal"/>
    <w:link w:val="Titre8Car"/>
    <w:uiPriority w:val="9"/>
    <w:semiHidden/>
    <w:unhideWhenUsed/>
    <w:qFormat/>
    <w:rsid w:val="00F11151"/>
    <w:pPr>
      <w:keepNext/>
      <w:keepLines/>
      <w:spacing w:before="40" w:after="0"/>
      <w:outlineLvl w:val="7"/>
    </w:pPr>
    <w:rPr>
      <w:rFonts w:asciiTheme="majorHAnsi" w:eastAsiaTheme="majorEastAsia" w:hAnsiTheme="majorHAnsi" w:cstheme="majorBidi"/>
      <w:b/>
      <w:bCs/>
      <w:color w:val="662483" w:themeColor="text2"/>
    </w:rPr>
  </w:style>
  <w:style w:type="paragraph" w:styleId="Titre9">
    <w:name w:val="heading 9"/>
    <w:basedOn w:val="Normal"/>
    <w:next w:val="Normal"/>
    <w:link w:val="Titre9Car"/>
    <w:uiPriority w:val="9"/>
    <w:semiHidden/>
    <w:unhideWhenUsed/>
    <w:qFormat/>
    <w:rsid w:val="00F11151"/>
    <w:pPr>
      <w:keepNext/>
      <w:keepLines/>
      <w:spacing w:before="40" w:after="0"/>
      <w:outlineLvl w:val="8"/>
    </w:pPr>
    <w:rPr>
      <w:rFonts w:asciiTheme="majorHAnsi" w:eastAsiaTheme="majorEastAsia" w:hAnsiTheme="majorHAnsi" w:cstheme="majorBidi"/>
      <w:b/>
      <w:bCs/>
      <w:i/>
      <w:iCs/>
      <w:color w:val="662483"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t,Even,En-tête1,E.e,En-tête SQ,h,Header/Footer,header odd,header,Hyphen"/>
    <w:basedOn w:val="Normal"/>
    <w:link w:val="En-tteCar"/>
    <w:rsid w:val="00BB63D0"/>
    <w:pPr>
      <w:spacing w:line="240" w:lineRule="exact"/>
    </w:pPr>
  </w:style>
  <w:style w:type="character" w:customStyle="1" w:styleId="En-tteCar">
    <w:name w:val="En-tête Car"/>
    <w:aliases w:val="et Car,Even Car,En-tête1 Car,E.e Car,En-tête SQ Car,h Car,Header/Footer Car,header odd Car,header Car,Hyphen Car"/>
    <w:basedOn w:val="Policepardfaut"/>
    <w:link w:val="En-tte"/>
    <w:rsid w:val="00BB63D0"/>
    <w:rPr>
      <w:sz w:val="20"/>
    </w:rPr>
  </w:style>
  <w:style w:type="paragraph" w:styleId="Pieddepage">
    <w:name w:val="footer"/>
    <w:basedOn w:val="Normal"/>
    <w:link w:val="PieddepageCar"/>
    <w:uiPriority w:val="99"/>
    <w:rsid w:val="00BB63D0"/>
    <w:pPr>
      <w:spacing w:line="240" w:lineRule="exact"/>
    </w:pPr>
  </w:style>
  <w:style w:type="character" w:customStyle="1" w:styleId="PieddepageCar">
    <w:name w:val="Pied de page Car"/>
    <w:basedOn w:val="Policepardfaut"/>
    <w:link w:val="Pieddepage"/>
    <w:uiPriority w:val="99"/>
    <w:rsid w:val="00BB63D0"/>
    <w:rPr>
      <w:sz w:val="20"/>
    </w:rPr>
  </w:style>
  <w:style w:type="table" w:styleId="Grilledutableau">
    <w:name w:val="Table Grid"/>
    <w:basedOn w:val="TableauNormal"/>
    <w:uiPriority w:val="39"/>
    <w:rsid w:val="00EB77C9"/>
    <w:pPr>
      <w:spacing w:after="0" w:line="240" w:lineRule="auto"/>
    </w:pPr>
    <w:tblPr>
      <w:tblCellMar>
        <w:left w:w="0" w:type="dxa"/>
        <w:right w:w="0" w:type="dxa"/>
      </w:tblCellMar>
    </w:tblPr>
  </w:style>
  <w:style w:type="paragraph" w:styleId="Textedebulles">
    <w:name w:val="Balloon Text"/>
    <w:basedOn w:val="Normal"/>
    <w:link w:val="TextedebullesCar"/>
    <w:uiPriority w:val="99"/>
    <w:semiHidden/>
    <w:unhideWhenUsed/>
    <w:rsid w:val="00DA478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A478E"/>
    <w:rPr>
      <w:rFonts w:ascii="Tahoma" w:hAnsi="Tahoma" w:cs="Tahoma"/>
      <w:sz w:val="16"/>
      <w:szCs w:val="16"/>
    </w:rPr>
  </w:style>
  <w:style w:type="paragraph" w:customStyle="1" w:styleId="Informationspieddepage">
    <w:name w:val="Informations pied de page"/>
    <w:basedOn w:val="Normal"/>
    <w:rsid w:val="0036780C"/>
    <w:pPr>
      <w:framePr w:w="11907" w:h="1134" w:wrap="notBeside" w:vAnchor="page" w:hAnchor="page" w:yAlign="bottom" w:anchorLock="1"/>
      <w:spacing w:line="180" w:lineRule="atLeast"/>
      <w:jc w:val="center"/>
    </w:pPr>
    <w:rPr>
      <w:color w:val="9796A3" w:themeColor="accent6"/>
      <w:sz w:val="15"/>
    </w:rPr>
  </w:style>
  <w:style w:type="paragraph" w:customStyle="1" w:styleId="Pagination">
    <w:name w:val="Pagination"/>
    <w:basedOn w:val="Normal"/>
    <w:rsid w:val="005C6612"/>
    <w:pPr>
      <w:spacing w:line="168" w:lineRule="atLeast"/>
      <w:jc w:val="right"/>
    </w:pPr>
    <w:rPr>
      <w:sz w:val="14"/>
    </w:rPr>
  </w:style>
  <w:style w:type="paragraph" w:customStyle="1" w:styleId="Intitulbleugauche">
    <w:name w:val="Intitulé bleu gauche"/>
    <w:basedOn w:val="Normal"/>
    <w:rsid w:val="006773C1"/>
    <w:pPr>
      <w:framePr w:wrap="around" w:vAnchor="page" w:hAnchor="margin" w:y="3205"/>
    </w:pPr>
    <w:rPr>
      <w:color w:val="0053A1" w:themeColor="accent1"/>
    </w:rPr>
  </w:style>
  <w:style w:type="paragraph" w:customStyle="1" w:styleId="Intitulgrisgauche">
    <w:name w:val="Intitulé gris gauche"/>
    <w:basedOn w:val="Normal"/>
    <w:rsid w:val="006773C1"/>
    <w:pPr>
      <w:framePr w:wrap="around" w:vAnchor="page" w:hAnchor="margin" w:y="3205"/>
      <w:spacing w:line="220" w:lineRule="atLeast"/>
    </w:pPr>
    <w:rPr>
      <w:rFonts w:ascii="Avenir LT Std 35 Light" w:hAnsi="Avenir LT Std 35 Light"/>
      <w:color w:val="9796A3" w:themeColor="accent6"/>
      <w:sz w:val="18"/>
    </w:rPr>
  </w:style>
  <w:style w:type="paragraph" w:customStyle="1" w:styleId="Intitulgrisdroite">
    <w:name w:val="Intitulé gris droite"/>
    <w:basedOn w:val="Normal"/>
    <w:rsid w:val="006773C1"/>
    <w:pPr>
      <w:framePr w:wrap="around" w:vAnchor="page" w:hAnchor="margin" w:xAlign="right" w:y="3205"/>
    </w:pPr>
    <w:rPr>
      <w:color w:val="9796A3" w:themeColor="accent6"/>
    </w:rPr>
  </w:style>
  <w:style w:type="paragraph" w:customStyle="1" w:styleId="Intitulobjet">
    <w:name w:val="Intitulé objet"/>
    <w:basedOn w:val="Normal"/>
    <w:rsid w:val="006773C1"/>
    <w:rPr>
      <w:caps/>
    </w:rPr>
  </w:style>
  <w:style w:type="paragraph" w:customStyle="1" w:styleId="Textedesaisiejustifi">
    <w:name w:val="Texte de saisie justifié"/>
    <w:basedOn w:val="Normal"/>
    <w:rsid w:val="0036780C"/>
    <w:pPr>
      <w:jc w:val="both"/>
    </w:pPr>
  </w:style>
  <w:style w:type="paragraph" w:customStyle="1" w:styleId="Textedesaisie">
    <w:name w:val="Texte de saisie"/>
    <w:basedOn w:val="Normal"/>
    <w:rsid w:val="00C21EC0"/>
  </w:style>
  <w:style w:type="paragraph" w:styleId="Titre">
    <w:name w:val="Title"/>
    <w:basedOn w:val="Normal"/>
    <w:next w:val="Normal"/>
    <w:link w:val="TitreCar"/>
    <w:uiPriority w:val="10"/>
    <w:qFormat/>
    <w:rsid w:val="00F11151"/>
    <w:pPr>
      <w:spacing w:after="0" w:line="240" w:lineRule="auto"/>
      <w:contextualSpacing/>
    </w:pPr>
    <w:rPr>
      <w:rFonts w:asciiTheme="majorHAnsi" w:eastAsiaTheme="majorEastAsia" w:hAnsiTheme="majorHAnsi" w:cstheme="majorBidi"/>
      <w:color w:val="0053A1" w:themeColor="accent1"/>
      <w:spacing w:val="-10"/>
      <w:sz w:val="56"/>
      <w:szCs w:val="56"/>
    </w:rPr>
  </w:style>
  <w:style w:type="character" w:customStyle="1" w:styleId="TitreCar">
    <w:name w:val="Titre Car"/>
    <w:basedOn w:val="Policepardfaut"/>
    <w:link w:val="Titre"/>
    <w:uiPriority w:val="10"/>
    <w:rsid w:val="00F11151"/>
    <w:rPr>
      <w:rFonts w:asciiTheme="majorHAnsi" w:eastAsiaTheme="majorEastAsia" w:hAnsiTheme="majorHAnsi" w:cstheme="majorBidi"/>
      <w:color w:val="0053A1" w:themeColor="accent1"/>
      <w:spacing w:val="-10"/>
      <w:sz w:val="56"/>
      <w:szCs w:val="56"/>
    </w:rPr>
  </w:style>
  <w:style w:type="paragraph" w:styleId="Sous-titre">
    <w:name w:val="Subtitle"/>
    <w:basedOn w:val="Normal"/>
    <w:next w:val="Normal"/>
    <w:link w:val="Sous-titreCar"/>
    <w:uiPriority w:val="11"/>
    <w:qFormat/>
    <w:rsid w:val="00F11151"/>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F11151"/>
    <w:rPr>
      <w:rFonts w:asciiTheme="majorHAnsi" w:eastAsiaTheme="majorEastAsia" w:hAnsiTheme="majorHAnsi" w:cstheme="majorBidi"/>
      <w:sz w:val="24"/>
      <w:szCs w:val="24"/>
    </w:rPr>
  </w:style>
  <w:style w:type="character" w:customStyle="1" w:styleId="Titre1Car">
    <w:name w:val="Titre 1 Car"/>
    <w:basedOn w:val="Policepardfaut"/>
    <w:link w:val="Titre1"/>
    <w:uiPriority w:val="9"/>
    <w:rsid w:val="00F11151"/>
    <w:rPr>
      <w:rFonts w:asciiTheme="majorHAnsi" w:eastAsiaTheme="majorEastAsia" w:hAnsiTheme="majorHAnsi" w:cstheme="majorBidi"/>
      <w:color w:val="003D78" w:themeColor="accent1" w:themeShade="BF"/>
      <w:sz w:val="32"/>
      <w:szCs w:val="32"/>
    </w:rPr>
  </w:style>
  <w:style w:type="character" w:customStyle="1" w:styleId="Titre2Car">
    <w:name w:val="Titre 2 Car"/>
    <w:basedOn w:val="Policepardfaut"/>
    <w:link w:val="Titre2"/>
    <w:uiPriority w:val="9"/>
    <w:rsid w:val="00F11151"/>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rsid w:val="00F11151"/>
    <w:rPr>
      <w:rFonts w:asciiTheme="majorHAnsi" w:eastAsiaTheme="majorEastAsia" w:hAnsiTheme="majorHAnsi" w:cstheme="majorBidi"/>
      <w:color w:val="662483" w:themeColor="text2"/>
      <w:sz w:val="24"/>
      <w:szCs w:val="24"/>
    </w:rPr>
  </w:style>
  <w:style w:type="paragraph" w:customStyle="1" w:styleId="Textedelobjet">
    <w:name w:val="Texte de l'objet"/>
    <w:basedOn w:val="Normal"/>
    <w:rsid w:val="006773C1"/>
  </w:style>
  <w:style w:type="paragraph" w:customStyle="1" w:styleId="Datedudocument">
    <w:name w:val="Date du document"/>
    <w:basedOn w:val="Normal"/>
    <w:rsid w:val="006773C1"/>
    <w:pPr>
      <w:framePr w:wrap="around" w:vAnchor="page" w:hAnchor="margin" w:xAlign="right" w:y="3205"/>
      <w:spacing w:line="220" w:lineRule="atLeast"/>
      <w:jc w:val="right"/>
    </w:pPr>
    <w:rPr>
      <w:sz w:val="18"/>
    </w:rPr>
  </w:style>
  <w:style w:type="paragraph" w:customStyle="1" w:styleId="Visuel">
    <w:name w:val="Visuel"/>
    <w:basedOn w:val="Normal"/>
    <w:rsid w:val="00B37D43"/>
    <w:pPr>
      <w:framePr w:w="11907" w:h="1134" w:wrap="notBeside" w:vAnchor="page" w:hAnchor="page" w:yAlign="bottom" w:anchorLock="1"/>
      <w:ind w:left="-28"/>
    </w:pPr>
    <w:rPr>
      <w:noProof/>
      <w:lang w:eastAsia="fr-FR"/>
    </w:rPr>
  </w:style>
  <w:style w:type="character" w:customStyle="1" w:styleId="Textebleu">
    <w:name w:val="Texte bleu"/>
    <w:basedOn w:val="Policepardfaut"/>
    <w:uiPriority w:val="1"/>
    <w:rsid w:val="008A2454"/>
    <w:rPr>
      <w:rFonts w:asciiTheme="majorHAnsi" w:hAnsiTheme="majorHAnsi"/>
      <w:color w:val="0053A1" w:themeColor="accent1"/>
      <w:lang w:val="fr-FR"/>
    </w:rPr>
  </w:style>
  <w:style w:type="character" w:styleId="Lienhypertexte">
    <w:name w:val="Hyperlink"/>
    <w:basedOn w:val="Policepardfaut"/>
    <w:uiPriority w:val="99"/>
    <w:semiHidden/>
    <w:rsid w:val="00444874"/>
    <w:rPr>
      <w:color w:val="000000" w:themeColor="hyperlink"/>
      <w:u w:val="single"/>
    </w:rPr>
  </w:style>
  <w:style w:type="character" w:customStyle="1" w:styleId="Titre4Car">
    <w:name w:val="Titre 4 Car"/>
    <w:basedOn w:val="Policepardfaut"/>
    <w:link w:val="Titre4"/>
    <w:uiPriority w:val="9"/>
    <w:rsid w:val="00F11151"/>
    <w:rPr>
      <w:rFonts w:asciiTheme="majorHAnsi" w:eastAsiaTheme="majorEastAsia" w:hAnsiTheme="majorHAnsi" w:cstheme="majorBidi"/>
      <w:sz w:val="22"/>
      <w:szCs w:val="22"/>
    </w:rPr>
  </w:style>
  <w:style w:type="paragraph" w:customStyle="1" w:styleId="Textepuce">
    <w:name w:val="Texte puce"/>
    <w:basedOn w:val="Textedesaisie"/>
    <w:rsid w:val="00826EEC"/>
    <w:pPr>
      <w:numPr>
        <w:numId w:val="1"/>
      </w:numPr>
      <w:ind w:left="1271" w:hanging="420"/>
    </w:pPr>
  </w:style>
  <w:style w:type="paragraph" w:customStyle="1" w:styleId="SPuce">
    <w:name w:val="S_Puce"/>
    <w:qFormat/>
    <w:rsid w:val="00127F95"/>
    <w:pPr>
      <w:numPr>
        <w:numId w:val="2"/>
      </w:numPr>
      <w:spacing w:before="40" w:after="0" w:line="240" w:lineRule="auto"/>
      <w:jc w:val="both"/>
    </w:pPr>
    <w:rPr>
      <w:rFonts w:eastAsia="Times New Roman" w:cs="Times New Roman"/>
      <w:color w:val="000000" w:themeColor="text1"/>
      <w:lang w:eastAsia="fr-FR"/>
    </w:rPr>
  </w:style>
  <w:style w:type="paragraph" w:customStyle="1" w:styleId="STitre1">
    <w:name w:val="S_Titre 1"/>
    <w:basedOn w:val="Normal"/>
    <w:next w:val="STitre2"/>
    <w:rsid w:val="00127F95"/>
    <w:pPr>
      <w:keepNext/>
      <w:numPr>
        <w:numId w:val="3"/>
      </w:numPr>
      <w:spacing w:before="120" w:line="240" w:lineRule="auto"/>
      <w:outlineLvl w:val="0"/>
    </w:pPr>
    <w:rPr>
      <w:rFonts w:ascii="Calibri" w:hAnsi="Calibri"/>
      <w:b/>
      <w:color w:val="CCCCC6" w:themeColor="background2"/>
      <w:sz w:val="24"/>
      <w:lang w:eastAsia="fr-FR"/>
    </w:rPr>
  </w:style>
  <w:style w:type="paragraph" w:customStyle="1" w:styleId="STitre2">
    <w:name w:val="S_Titre 2"/>
    <w:basedOn w:val="Normal"/>
    <w:next w:val="Normal"/>
    <w:rsid w:val="00127F95"/>
    <w:pPr>
      <w:keepNext/>
      <w:numPr>
        <w:ilvl w:val="1"/>
        <w:numId w:val="3"/>
      </w:numPr>
      <w:spacing w:before="120" w:line="240" w:lineRule="auto"/>
      <w:outlineLvl w:val="1"/>
    </w:pPr>
    <w:rPr>
      <w:rFonts w:ascii="Calibri" w:hAnsi="Calibri"/>
      <w:bCs/>
      <w:color w:val="CCCCC6" w:themeColor="background2"/>
      <w:lang w:eastAsia="fr-FR"/>
    </w:rPr>
  </w:style>
  <w:style w:type="paragraph" w:customStyle="1" w:styleId="STitre3">
    <w:name w:val="S_Titre 3"/>
    <w:basedOn w:val="STitre1"/>
    <w:next w:val="Normal"/>
    <w:rsid w:val="00127F95"/>
    <w:pPr>
      <w:numPr>
        <w:ilvl w:val="2"/>
        <w:numId w:val="0"/>
      </w:numPr>
      <w:outlineLvl w:val="2"/>
    </w:pPr>
    <w:rPr>
      <w:color w:val="000000" w:themeColor="text1"/>
      <w:sz w:val="20"/>
    </w:rPr>
  </w:style>
  <w:style w:type="paragraph" w:styleId="TM9">
    <w:name w:val="toc 9"/>
    <w:basedOn w:val="Normal"/>
    <w:next w:val="Normal"/>
    <w:autoRedefine/>
    <w:semiHidden/>
    <w:rsid w:val="00127F95"/>
    <w:pPr>
      <w:spacing w:after="60" w:line="240" w:lineRule="auto"/>
      <w:ind w:left="1760"/>
    </w:pPr>
    <w:rPr>
      <w:rFonts w:ascii="Times New Roman" w:eastAsia="Times New Roman" w:hAnsi="Times New Roman" w:cs="Times New Roman"/>
      <w:sz w:val="18"/>
      <w:lang w:eastAsia="fr-FR"/>
    </w:rPr>
  </w:style>
  <w:style w:type="paragraph" w:customStyle="1" w:styleId="Textecourant">
    <w:name w:val="Texte courant"/>
    <w:basedOn w:val="Normal"/>
    <w:rsid w:val="00127F95"/>
    <w:pPr>
      <w:spacing w:before="120" w:after="60" w:line="240" w:lineRule="auto"/>
      <w:jc w:val="both"/>
    </w:pPr>
    <w:rPr>
      <w:rFonts w:ascii="Calibri" w:eastAsia="MS Mincho" w:hAnsi="Calibri" w:cs="Times New Roman"/>
      <w:lang w:eastAsia="fr-FR"/>
    </w:rPr>
  </w:style>
  <w:style w:type="paragraph" w:styleId="Paragraphedeliste">
    <w:name w:val="List Paragraph"/>
    <w:aliases w:val="lp1"/>
    <w:basedOn w:val="Normal"/>
    <w:link w:val="ParagraphedelisteCar"/>
    <w:uiPriority w:val="34"/>
    <w:qFormat/>
    <w:rsid w:val="00127F95"/>
    <w:pPr>
      <w:ind w:left="720"/>
      <w:contextualSpacing/>
    </w:pPr>
  </w:style>
  <w:style w:type="paragraph" w:customStyle="1" w:styleId="SAT-Titre2">
    <w:name w:val="SAT - Titre 2"/>
    <w:basedOn w:val="Normal"/>
    <w:autoRedefine/>
    <w:rsid w:val="00127F95"/>
    <w:pPr>
      <w:numPr>
        <w:numId w:val="6"/>
      </w:numPr>
      <w:tabs>
        <w:tab w:val="left" w:pos="284"/>
      </w:tabs>
      <w:snapToGrid w:val="0"/>
      <w:spacing w:line="240" w:lineRule="auto"/>
      <w:jc w:val="both"/>
    </w:pPr>
    <w:rPr>
      <w:rFonts w:ascii="Arial" w:eastAsia="Times New Roman" w:hAnsi="Arial" w:cs="Arial"/>
      <w:snapToGrid w:val="0"/>
    </w:rPr>
  </w:style>
  <w:style w:type="character" w:customStyle="1" w:styleId="ParagraphedelisteCar">
    <w:name w:val="Paragraphe de liste Car"/>
    <w:aliases w:val="lp1 Car"/>
    <w:basedOn w:val="Policepardfaut"/>
    <w:link w:val="Paragraphedeliste"/>
    <w:uiPriority w:val="34"/>
    <w:locked/>
    <w:rsid w:val="00127F95"/>
  </w:style>
  <w:style w:type="paragraph" w:customStyle="1" w:styleId="Default">
    <w:name w:val="Default"/>
    <w:basedOn w:val="Normal"/>
    <w:rsid w:val="00127F95"/>
    <w:pPr>
      <w:autoSpaceDE w:val="0"/>
      <w:autoSpaceDN w:val="0"/>
      <w:spacing w:line="240" w:lineRule="auto"/>
    </w:pPr>
    <w:rPr>
      <w:rFonts w:ascii="Arial" w:eastAsia="Calibri" w:hAnsi="Arial" w:cs="Arial"/>
      <w:color w:val="000000"/>
      <w:sz w:val="24"/>
      <w:szCs w:val="24"/>
      <w:lang w:eastAsia="fr-FR"/>
    </w:rPr>
  </w:style>
  <w:style w:type="character" w:styleId="Marquedecommentaire">
    <w:name w:val="annotation reference"/>
    <w:basedOn w:val="Policepardfaut"/>
    <w:uiPriority w:val="99"/>
    <w:semiHidden/>
    <w:unhideWhenUsed/>
    <w:rsid w:val="00405D2A"/>
    <w:rPr>
      <w:sz w:val="16"/>
      <w:szCs w:val="16"/>
    </w:rPr>
  </w:style>
  <w:style w:type="paragraph" w:styleId="Commentaire">
    <w:name w:val="annotation text"/>
    <w:basedOn w:val="Normal"/>
    <w:link w:val="CommentaireCar"/>
    <w:unhideWhenUsed/>
    <w:rsid w:val="00405D2A"/>
    <w:pPr>
      <w:spacing w:line="240" w:lineRule="auto"/>
    </w:pPr>
  </w:style>
  <w:style w:type="character" w:customStyle="1" w:styleId="CommentaireCar">
    <w:name w:val="Commentaire Car"/>
    <w:basedOn w:val="Policepardfaut"/>
    <w:link w:val="Commentaire"/>
    <w:rsid w:val="00405D2A"/>
    <w:rPr>
      <w:color w:val="000000" w:themeColor="text1"/>
      <w:sz w:val="20"/>
      <w:szCs w:val="20"/>
    </w:rPr>
  </w:style>
  <w:style w:type="paragraph" w:styleId="Objetducommentaire">
    <w:name w:val="annotation subject"/>
    <w:basedOn w:val="Commentaire"/>
    <w:next w:val="Commentaire"/>
    <w:link w:val="ObjetducommentaireCar"/>
    <w:uiPriority w:val="99"/>
    <w:semiHidden/>
    <w:unhideWhenUsed/>
    <w:rsid w:val="00405D2A"/>
    <w:rPr>
      <w:b/>
      <w:bCs/>
    </w:rPr>
  </w:style>
  <w:style w:type="character" w:customStyle="1" w:styleId="ObjetducommentaireCar">
    <w:name w:val="Objet du commentaire Car"/>
    <w:basedOn w:val="CommentaireCar"/>
    <w:link w:val="Objetducommentaire"/>
    <w:uiPriority w:val="99"/>
    <w:semiHidden/>
    <w:rsid w:val="00405D2A"/>
    <w:rPr>
      <w:b/>
      <w:bCs/>
      <w:color w:val="000000" w:themeColor="text1"/>
      <w:sz w:val="20"/>
      <w:szCs w:val="20"/>
    </w:rPr>
  </w:style>
  <w:style w:type="paragraph" w:styleId="Rvision">
    <w:name w:val="Revision"/>
    <w:hidden/>
    <w:uiPriority w:val="99"/>
    <w:semiHidden/>
    <w:rsid w:val="00CA3FE5"/>
    <w:pPr>
      <w:spacing w:after="0" w:line="240" w:lineRule="auto"/>
    </w:pPr>
    <w:rPr>
      <w:color w:val="000000" w:themeColor="text1"/>
    </w:rPr>
  </w:style>
  <w:style w:type="paragraph" w:styleId="NormalWeb">
    <w:name w:val="Normal (Web)"/>
    <w:basedOn w:val="Normal"/>
    <w:uiPriority w:val="99"/>
    <w:semiHidden/>
    <w:unhideWhenUsed/>
    <w:rsid w:val="00973AA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5Car">
    <w:name w:val="Titre 5 Car"/>
    <w:basedOn w:val="Policepardfaut"/>
    <w:link w:val="Titre5"/>
    <w:uiPriority w:val="9"/>
    <w:semiHidden/>
    <w:rsid w:val="00F11151"/>
    <w:rPr>
      <w:rFonts w:asciiTheme="majorHAnsi" w:eastAsiaTheme="majorEastAsia" w:hAnsiTheme="majorHAnsi" w:cstheme="majorBidi"/>
      <w:color w:val="662483" w:themeColor="text2"/>
      <w:sz w:val="22"/>
      <w:szCs w:val="22"/>
    </w:rPr>
  </w:style>
  <w:style w:type="character" w:customStyle="1" w:styleId="Titre6Car">
    <w:name w:val="Titre 6 Car"/>
    <w:basedOn w:val="Policepardfaut"/>
    <w:link w:val="Titre6"/>
    <w:uiPriority w:val="9"/>
    <w:semiHidden/>
    <w:rsid w:val="00F11151"/>
    <w:rPr>
      <w:rFonts w:asciiTheme="majorHAnsi" w:eastAsiaTheme="majorEastAsia" w:hAnsiTheme="majorHAnsi" w:cstheme="majorBidi"/>
      <w:i/>
      <w:iCs/>
      <w:color w:val="662483" w:themeColor="text2"/>
      <w:sz w:val="21"/>
      <w:szCs w:val="21"/>
    </w:rPr>
  </w:style>
  <w:style w:type="character" w:customStyle="1" w:styleId="Titre7Car">
    <w:name w:val="Titre 7 Car"/>
    <w:basedOn w:val="Policepardfaut"/>
    <w:link w:val="Titre7"/>
    <w:uiPriority w:val="9"/>
    <w:semiHidden/>
    <w:rsid w:val="00F11151"/>
    <w:rPr>
      <w:rFonts w:asciiTheme="majorHAnsi" w:eastAsiaTheme="majorEastAsia" w:hAnsiTheme="majorHAnsi" w:cstheme="majorBidi"/>
      <w:i/>
      <w:iCs/>
      <w:color w:val="002950" w:themeColor="accent1" w:themeShade="80"/>
      <w:sz w:val="21"/>
      <w:szCs w:val="21"/>
    </w:rPr>
  </w:style>
  <w:style w:type="character" w:customStyle="1" w:styleId="Titre8Car">
    <w:name w:val="Titre 8 Car"/>
    <w:basedOn w:val="Policepardfaut"/>
    <w:link w:val="Titre8"/>
    <w:uiPriority w:val="9"/>
    <w:semiHidden/>
    <w:rsid w:val="00F11151"/>
    <w:rPr>
      <w:rFonts w:asciiTheme="majorHAnsi" w:eastAsiaTheme="majorEastAsia" w:hAnsiTheme="majorHAnsi" w:cstheme="majorBidi"/>
      <w:b/>
      <w:bCs/>
      <w:color w:val="662483" w:themeColor="text2"/>
    </w:rPr>
  </w:style>
  <w:style w:type="character" w:customStyle="1" w:styleId="Titre9Car">
    <w:name w:val="Titre 9 Car"/>
    <w:basedOn w:val="Policepardfaut"/>
    <w:link w:val="Titre9"/>
    <w:uiPriority w:val="9"/>
    <w:semiHidden/>
    <w:rsid w:val="00F11151"/>
    <w:rPr>
      <w:rFonts w:asciiTheme="majorHAnsi" w:eastAsiaTheme="majorEastAsia" w:hAnsiTheme="majorHAnsi" w:cstheme="majorBidi"/>
      <w:b/>
      <w:bCs/>
      <w:i/>
      <w:iCs/>
      <w:color w:val="662483" w:themeColor="text2"/>
    </w:rPr>
  </w:style>
  <w:style w:type="paragraph" w:styleId="Lgende">
    <w:name w:val="caption"/>
    <w:basedOn w:val="Normal"/>
    <w:next w:val="Normal"/>
    <w:uiPriority w:val="35"/>
    <w:semiHidden/>
    <w:unhideWhenUsed/>
    <w:qFormat/>
    <w:rsid w:val="00F11151"/>
    <w:pPr>
      <w:spacing w:line="240" w:lineRule="auto"/>
    </w:pPr>
    <w:rPr>
      <w:b/>
      <w:bCs/>
      <w:smallCaps/>
      <w:color w:val="595959" w:themeColor="text1" w:themeTint="A6"/>
      <w:spacing w:val="6"/>
    </w:rPr>
  </w:style>
  <w:style w:type="character" w:styleId="lev">
    <w:name w:val="Strong"/>
    <w:basedOn w:val="Policepardfaut"/>
    <w:uiPriority w:val="22"/>
    <w:qFormat/>
    <w:rsid w:val="00F11151"/>
    <w:rPr>
      <w:b/>
      <w:bCs/>
    </w:rPr>
  </w:style>
  <w:style w:type="character" w:styleId="Accentuation">
    <w:name w:val="Emphasis"/>
    <w:basedOn w:val="Policepardfaut"/>
    <w:uiPriority w:val="20"/>
    <w:qFormat/>
    <w:rsid w:val="00F11151"/>
    <w:rPr>
      <w:i/>
      <w:iCs/>
    </w:rPr>
  </w:style>
  <w:style w:type="paragraph" w:styleId="Sansinterligne">
    <w:name w:val="No Spacing"/>
    <w:uiPriority w:val="1"/>
    <w:qFormat/>
    <w:rsid w:val="00F11151"/>
    <w:pPr>
      <w:spacing w:after="0" w:line="240" w:lineRule="auto"/>
    </w:pPr>
  </w:style>
  <w:style w:type="paragraph" w:styleId="Citation">
    <w:name w:val="Quote"/>
    <w:basedOn w:val="Normal"/>
    <w:next w:val="Normal"/>
    <w:link w:val="CitationCar"/>
    <w:uiPriority w:val="29"/>
    <w:qFormat/>
    <w:rsid w:val="00F11151"/>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F11151"/>
    <w:rPr>
      <w:i/>
      <w:iCs/>
      <w:color w:val="404040" w:themeColor="text1" w:themeTint="BF"/>
    </w:rPr>
  </w:style>
  <w:style w:type="paragraph" w:styleId="Citationintense">
    <w:name w:val="Intense Quote"/>
    <w:basedOn w:val="Normal"/>
    <w:next w:val="Normal"/>
    <w:link w:val="CitationintenseCar"/>
    <w:uiPriority w:val="30"/>
    <w:qFormat/>
    <w:rsid w:val="00F11151"/>
    <w:pPr>
      <w:pBdr>
        <w:left w:val="single" w:sz="18" w:space="12" w:color="0053A1" w:themeColor="accent1"/>
      </w:pBdr>
      <w:spacing w:before="100" w:beforeAutospacing="1" w:line="300" w:lineRule="auto"/>
      <w:ind w:left="1224" w:right="1224"/>
    </w:pPr>
    <w:rPr>
      <w:rFonts w:asciiTheme="majorHAnsi" w:eastAsiaTheme="majorEastAsia" w:hAnsiTheme="majorHAnsi" w:cstheme="majorBidi"/>
      <w:color w:val="0053A1" w:themeColor="accent1"/>
      <w:sz w:val="28"/>
      <w:szCs w:val="28"/>
    </w:rPr>
  </w:style>
  <w:style w:type="character" w:customStyle="1" w:styleId="CitationintenseCar">
    <w:name w:val="Citation intense Car"/>
    <w:basedOn w:val="Policepardfaut"/>
    <w:link w:val="Citationintense"/>
    <w:uiPriority w:val="30"/>
    <w:rsid w:val="00F11151"/>
    <w:rPr>
      <w:rFonts w:asciiTheme="majorHAnsi" w:eastAsiaTheme="majorEastAsia" w:hAnsiTheme="majorHAnsi" w:cstheme="majorBidi"/>
      <w:color w:val="0053A1" w:themeColor="accent1"/>
      <w:sz w:val="28"/>
      <w:szCs w:val="28"/>
    </w:rPr>
  </w:style>
  <w:style w:type="character" w:styleId="Accentuationlgre">
    <w:name w:val="Subtle Emphasis"/>
    <w:basedOn w:val="Policepardfaut"/>
    <w:uiPriority w:val="19"/>
    <w:qFormat/>
    <w:rsid w:val="00F11151"/>
    <w:rPr>
      <w:i/>
      <w:iCs/>
      <w:color w:val="404040" w:themeColor="text1" w:themeTint="BF"/>
    </w:rPr>
  </w:style>
  <w:style w:type="character" w:styleId="Accentuationintense">
    <w:name w:val="Intense Emphasis"/>
    <w:basedOn w:val="Policepardfaut"/>
    <w:uiPriority w:val="21"/>
    <w:qFormat/>
    <w:rsid w:val="00F11151"/>
    <w:rPr>
      <w:b/>
      <w:bCs/>
      <w:i/>
      <w:iCs/>
    </w:rPr>
  </w:style>
  <w:style w:type="character" w:styleId="Rfrencelgre">
    <w:name w:val="Subtle Reference"/>
    <w:basedOn w:val="Policepardfaut"/>
    <w:uiPriority w:val="31"/>
    <w:qFormat/>
    <w:rsid w:val="00F11151"/>
    <w:rPr>
      <w:smallCaps/>
      <w:color w:val="404040" w:themeColor="text1" w:themeTint="BF"/>
      <w:u w:val="single" w:color="7F7F7F" w:themeColor="text1" w:themeTint="80"/>
    </w:rPr>
  </w:style>
  <w:style w:type="character" w:styleId="Rfrenceintense">
    <w:name w:val="Intense Reference"/>
    <w:basedOn w:val="Policepardfaut"/>
    <w:uiPriority w:val="32"/>
    <w:qFormat/>
    <w:rsid w:val="00F11151"/>
    <w:rPr>
      <w:b/>
      <w:bCs/>
      <w:smallCaps/>
      <w:spacing w:val="5"/>
      <w:u w:val="single"/>
    </w:rPr>
  </w:style>
  <w:style w:type="character" w:styleId="Titredulivre">
    <w:name w:val="Book Title"/>
    <w:basedOn w:val="Policepardfaut"/>
    <w:uiPriority w:val="33"/>
    <w:qFormat/>
    <w:rsid w:val="00F11151"/>
    <w:rPr>
      <w:b/>
      <w:bCs/>
      <w:smallCaps/>
    </w:rPr>
  </w:style>
  <w:style w:type="paragraph" w:styleId="En-ttedetabledesmatires">
    <w:name w:val="TOC Heading"/>
    <w:basedOn w:val="Titre1"/>
    <w:next w:val="Normal"/>
    <w:uiPriority w:val="39"/>
    <w:semiHidden/>
    <w:unhideWhenUsed/>
    <w:qFormat/>
    <w:rsid w:val="00F11151"/>
    <w:pPr>
      <w:outlineLvl w:val="9"/>
    </w:pPr>
  </w:style>
  <w:style w:type="table" w:customStyle="1" w:styleId="Grilledutableau1">
    <w:name w:val="Grille du tableau1"/>
    <w:basedOn w:val="TableauNormal"/>
    <w:next w:val="Grilledutableau"/>
    <w:uiPriority w:val="59"/>
    <w:rsid w:val="00822150"/>
    <w:pPr>
      <w:spacing w:after="0" w:line="240" w:lineRule="auto"/>
    </w:pPr>
    <w:rPr>
      <w:rFonts w:ascii="Arial" w:eastAsia="Times New Roman" w:hAnsi="Arial" w:cs="Times New Roman"/>
      <w:color w:val="00000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31">
    <w:name w:val="Tableau simple 31"/>
    <w:basedOn w:val="TableauNormal"/>
    <w:next w:val="Tableausimple3"/>
    <w:uiPriority w:val="43"/>
    <w:rsid w:val="00822150"/>
    <w:pPr>
      <w:spacing w:after="0" w:line="240" w:lineRule="auto"/>
    </w:pPr>
    <w:rPr>
      <w:rFonts w:eastAsiaTheme="minorHAnsi"/>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lledutableau3">
    <w:name w:val="Grille du tableau3"/>
    <w:basedOn w:val="TableauNormal"/>
    <w:next w:val="Grilledutableau"/>
    <w:uiPriority w:val="59"/>
    <w:rsid w:val="00822150"/>
    <w:pPr>
      <w:spacing w:after="0" w:line="240" w:lineRule="auto"/>
    </w:pPr>
    <w:rPr>
      <w:rFonts w:ascii="Arial" w:eastAsia="Times New Roman" w:hAnsi="Arial" w:cs="Times New Roman"/>
      <w:color w:val="00000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32">
    <w:name w:val="Tableau simple 32"/>
    <w:basedOn w:val="TableauNormal"/>
    <w:next w:val="Tableausimple3"/>
    <w:uiPriority w:val="43"/>
    <w:rsid w:val="00822150"/>
    <w:pPr>
      <w:spacing w:after="0" w:line="240" w:lineRule="auto"/>
    </w:pPr>
    <w:rPr>
      <w:rFonts w:eastAsiaTheme="minorHAnsi"/>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Tableausimple3">
    <w:name w:val="Plain Table 3"/>
    <w:basedOn w:val="TableauNormal"/>
    <w:uiPriority w:val="43"/>
    <w:rsid w:val="008221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lledetableauclaire">
    <w:name w:val="Grid Table Light"/>
    <w:basedOn w:val="TableauNormal"/>
    <w:uiPriority w:val="99"/>
    <w:rsid w:val="007B28AA"/>
    <w:pPr>
      <w:spacing w:after="0" w:line="240" w:lineRule="auto"/>
    </w:pPr>
    <w:rPr>
      <w:rFonts w:eastAsia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Grille6Couleur1">
    <w:name w:val="Tableau Grille 6 Couleur1"/>
    <w:basedOn w:val="TableauNormal"/>
    <w:uiPriority w:val="51"/>
    <w:rsid w:val="00BB2913"/>
    <w:pPr>
      <w:spacing w:after="0" w:line="240" w:lineRule="auto"/>
    </w:pPr>
    <w:rPr>
      <w:rFonts w:eastAsia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A70570"/>
    <w:rPr>
      <w:color w:val="605E5C"/>
      <w:shd w:val="clear" w:color="auto" w:fill="E1DFDD"/>
    </w:rPr>
  </w:style>
  <w:style w:type="table" w:styleId="TableauGrille4">
    <w:name w:val="Grid Table 4"/>
    <w:basedOn w:val="TableauNormal"/>
    <w:uiPriority w:val="49"/>
    <w:rsid w:val="00FE31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ParagraphStyle">
    <w:name w:val="NormalParagraphStyle"/>
    <w:basedOn w:val="Normal"/>
    <w:rsid w:val="00315D5B"/>
    <w:pPr>
      <w:autoSpaceDE w:val="0"/>
      <w:autoSpaceDN w:val="0"/>
      <w:adjustRightInd w:val="0"/>
      <w:spacing w:after="0" w:line="288" w:lineRule="auto"/>
      <w:textAlignment w:val="center"/>
    </w:pPr>
    <w:rPr>
      <w:rFonts w:ascii="Times New Roman" w:eastAsia="Times New Roman" w:hAnsi="Times New Roman" w:cs="Times New Roman"/>
      <w:color w:val="000000"/>
      <w:sz w:val="24"/>
      <w:szCs w:val="24"/>
      <w:lang w:val="en-GB" w:eastAsia="fr-FR"/>
    </w:rPr>
  </w:style>
  <w:style w:type="paragraph" w:customStyle="1" w:styleId="Titreautomatique">
    <w:name w:val="Titre automatique"/>
    <w:basedOn w:val="En-tte"/>
    <w:qFormat/>
    <w:rsid w:val="00561763"/>
    <w:pPr>
      <w:framePr w:wrap="around" w:hAnchor="margin" w:yAlign="top"/>
      <w:spacing w:after="0" w:line="260" w:lineRule="exact"/>
      <w:suppressOverlap/>
    </w:pPr>
    <w:rPr>
      <w:rFonts w:asciiTheme="majorHAnsi" w:eastAsiaTheme="minorHAnsi" w:hAnsiTheme="majorHAnsi"/>
      <w:caps/>
      <w:color w:val="0053A1"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7622">
      <w:bodyDiv w:val="1"/>
      <w:marLeft w:val="0"/>
      <w:marRight w:val="0"/>
      <w:marTop w:val="0"/>
      <w:marBottom w:val="0"/>
      <w:divBdr>
        <w:top w:val="none" w:sz="0" w:space="0" w:color="auto"/>
        <w:left w:val="none" w:sz="0" w:space="0" w:color="auto"/>
        <w:bottom w:val="none" w:sz="0" w:space="0" w:color="auto"/>
        <w:right w:val="none" w:sz="0" w:space="0" w:color="auto"/>
      </w:divBdr>
    </w:div>
    <w:div w:id="454258774">
      <w:bodyDiv w:val="1"/>
      <w:marLeft w:val="0"/>
      <w:marRight w:val="0"/>
      <w:marTop w:val="0"/>
      <w:marBottom w:val="0"/>
      <w:divBdr>
        <w:top w:val="none" w:sz="0" w:space="0" w:color="auto"/>
        <w:left w:val="none" w:sz="0" w:space="0" w:color="auto"/>
        <w:bottom w:val="none" w:sz="0" w:space="0" w:color="auto"/>
        <w:right w:val="none" w:sz="0" w:space="0" w:color="auto"/>
      </w:divBdr>
    </w:div>
    <w:div w:id="486213248">
      <w:bodyDiv w:val="1"/>
      <w:marLeft w:val="0"/>
      <w:marRight w:val="0"/>
      <w:marTop w:val="0"/>
      <w:marBottom w:val="0"/>
      <w:divBdr>
        <w:top w:val="none" w:sz="0" w:space="0" w:color="auto"/>
        <w:left w:val="none" w:sz="0" w:space="0" w:color="auto"/>
        <w:bottom w:val="none" w:sz="0" w:space="0" w:color="auto"/>
        <w:right w:val="none" w:sz="0" w:space="0" w:color="auto"/>
      </w:divBdr>
    </w:div>
    <w:div w:id="644434320">
      <w:bodyDiv w:val="1"/>
      <w:marLeft w:val="0"/>
      <w:marRight w:val="0"/>
      <w:marTop w:val="0"/>
      <w:marBottom w:val="0"/>
      <w:divBdr>
        <w:top w:val="none" w:sz="0" w:space="0" w:color="auto"/>
        <w:left w:val="none" w:sz="0" w:space="0" w:color="auto"/>
        <w:bottom w:val="none" w:sz="0" w:space="0" w:color="auto"/>
        <w:right w:val="none" w:sz="0" w:space="0" w:color="auto"/>
      </w:divBdr>
    </w:div>
    <w:div w:id="1284119694">
      <w:bodyDiv w:val="1"/>
      <w:marLeft w:val="0"/>
      <w:marRight w:val="0"/>
      <w:marTop w:val="0"/>
      <w:marBottom w:val="0"/>
      <w:divBdr>
        <w:top w:val="none" w:sz="0" w:space="0" w:color="auto"/>
        <w:left w:val="none" w:sz="0" w:space="0" w:color="auto"/>
        <w:bottom w:val="none" w:sz="0" w:space="0" w:color="auto"/>
        <w:right w:val="none" w:sz="0" w:space="0" w:color="auto"/>
      </w:divBdr>
    </w:div>
    <w:div w:id="1573662986">
      <w:bodyDiv w:val="1"/>
      <w:marLeft w:val="0"/>
      <w:marRight w:val="0"/>
      <w:marTop w:val="0"/>
      <w:marBottom w:val="0"/>
      <w:divBdr>
        <w:top w:val="none" w:sz="0" w:space="0" w:color="auto"/>
        <w:left w:val="none" w:sz="0" w:space="0" w:color="auto"/>
        <w:bottom w:val="none" w:sz="0" w:space="0" w:color="auto"/>
        <w:right w:val="none" w:sz="0" w:space="0" w:color="auto"/>
      </w:divBdr>
    </w:div>
    <w:div w:id="1636566091">
      <w:bodyDiv w:val="1"/>
      <w:marLeft w:val="0"/>
      <w:marRight w:val="0"/>
      <w:marTop w:val="0"/>
      <w:marBottom w:val="0"/>
      <w:divBdr>
        <w:top w:val="none" w:sz="0" w:space="0" w:color="auto"/>
        <w:left w:val="none" w:sz="0" w:space="0" w:color="auto"/>
        <w:bottom w:val="none" w:sz="0" w:space="0" w:color="auto"/>
        <w:right w:val="none" w:sz="0" w:space="0" w:color="auto"/>
      </w:divBdr>
    </w:div>
    <w:div w:id="1660427139">
      <w:bodyDiv w:val="1"/>
      <w:marLeft w:val="0"/>
      <w:marRight w:val="0"/>
      <w:marTop w:val="0"/>
      <w:marBottom w:val="0"/>
      <w:divBdr>
        <w:top w:val="none" w:sz="0" w:space="0" w:color="auto"/>
        <w:left w:val="none" w:sz="0" w:space="0" w:color="auto"/>
        <w:bottom w:val="none" w:sz="0" w:space="0" w:color="auto"/>
        <w:right w:val="none" w:sz="0" w:space="0" w:color="auto"/>
      </w:divBdr>
    </w:div>
    <w:div w:id="1883907245">
      <w:bodyDiv w:val="1"/>
      <w:marLeft w:val="0"/>
      <w:marRight w:val="0"/>
      <w:marTop w:val="0"/>
      <w:marBottom w:val="0"/>
      <w:divBdr>
        <w:top w:val="none" w:sz="0" w:space="0" w:color="auto"/>
        <w:left w:val="none" w:sz="0" w:space="0" w:color="auto"/>
        <w:bottom w:val="none" w:sz="0" w:space="0" w:color="auto"/>
        <w:right w:val="none" w:sz="0" w:space="0" w:color="auto"/>
      </w:divBdr>
    </w:div>
    <w:div w:id="2007777460">
      <w:bodyDiv w:val="1"/>
      <w:marLeft w:val="0"/>
      <w:marRight w:val="0"/>
      <w:marTop w:val="0"/>
      <w:marBottom w:val="0"/>
      <w:divBdr>
        <w:top w:val="none" w:sz="0" w:space="0" w:color="auto"/>
        <w:left w:val="none" w:sz="0" w:space="0" w:color="auto"/>
        <w:bottom w:val="none" w:sz="0" w:space="0" w:color="auto"/>
        <w:right w:val="none" w:sz="0" w:space="0" w:color="auto"/>
      </w:divBdr>
    </w:div>
    <w:div w:id="2108114832">
      <w:bodyDiv w:val="1"/>
      <w:marLeft w:val="0"/>
      <w:marRight w:val="0"/>
      <w:marTop w:val="0"/>
      <w:marBottom w:val="0"/>
      <w:divBdr>
        <w:top w:val="none" w:sz="0" w:space="0" w:color="auto"/>
        <w:left w:val="none" w:sz="0" w:space="0" w:color="auto"/>
        <w:bottom w:val="none" w:sz="0" w:space="0" w:color="auto"/>
        <w:right w:val="none" w:sz="0" w:space="0" w:color="auto"/>
      </w:divBdr>
    </w:div>
    <w:div w:id="210981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tectiondesdonnees@grdf.f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B015\AppData\Roaming\Microsoft\Templates\GRDF_ente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1602CFBA96424EAD4AAAAF35D0DFA3"/>
        <w:category>
          <w:name w:val="Général"/>
          <w:gallery w:val="placeholder"/>
        </w:category>
        <w:types>
          <w:type w:val="bbPlcHdr"/>
        </w:types>
        <w:behaviors>
          <w:behavior w:val="content"/>
        </w:behaviors>
        <w:guid w:val="{4C6EFC82-B162-4AF5-B16D-34AD38B307F9}"/>
      </w:docPartPr>
      <w:docPartBody>
        <w:p w:rsidR="0019044B" w:rsidRDefault="00142A07" w:rsidP="00142A07">
          <w:pPr>
            <w:pStyle w:val="511602CFBA96424EAD4AAAAF35D0DFA3"/>
          </w:pPr>
          <w:r w:rsidRPr="004D35B2">
            <w:rPr>
              <w:rStyle w:val="Textedelespacerserv"/>
              <w:sz w:val="18"/>
            </w:rPr>
            <w:t>Cliquez ici pour entrer du texte</w:t>
          </w:r>
        </w:p>
      </w:docPartBody>
    </w:docPart>
    <w:docPart>
      <w:docPartPr>
        <w:name w:val="53AB0293BD074214A2EC7E4EBB00D5DC"/>
        <w:category>
          <w:name w:val="Général"/>
          <w:gallery w:val="placeholder"/>
        </w:category>
        <w:types>
          <w:type w:val="bbPlcHdr"/>
        </w:types>
        <w:behaviors>
          <w:behavior w:val="content"/>
        </w:behaviors>
        <w:guid w:val="{E8B0187F-3E81-4E61-A130-6241161EE75A}"/>
      </w:docPartPr>
      <w:docPartBody>
        <w:p w:rsidR="0019044B" w:rsidRDefault="00142A07" w:rsidP="00142A07">
          <w:pPr>
            <w:pStyle w:val="53AB0293BD074214A2EC7E4EBB00D5DC"/>
          </w:pPr>
          <w:r w:rsidRPr="004D35B2">
            <w:rPr>
              <w:rStyle w:val="Textedelespacerserv"/>
              <w:sz w:val="18"/>
            </w:rPr>
            <w:t>Cliquez ici pour entrer du texte.</w:t>
          </w:r>
        </w:p>
      </w:docPartBody>
    </w:docPart>
    <w:docPart>
      <w:docPartPr>
        <w:name w:val="4074C2E8D36F44AF818A32F881313B26"/>
        <w:category>
          <w:name w:val="Général"/>
          <w:gallery w:val="placeholder"/>
        </w:category>
        <w:types>
          <w:type w:val="bbPlcHdr"/>
        </w:types>
        <w:behaviors>
          <w:behavior w:val="content"/>
        </w:behaviors>
        <w:guid w:val="{F6512A4D-1BD9-4F18-82C6-4EDF02BBA6FA}"/>
      </w:docPartPr>
      <w:docPartBody>
        <w:p w:rsidR="0019044B" w:rsidRDefault="00142A07" w:rsidP="00142A07">
          <w:pPr>
            <w:pStyle w:val="4074C2E8D36F44AF818A32F881313B26"/>
          </w:pPr>
          <w:r w:rsidRPr="004D35B2">
            <w:rPr>
              <w:rStyle w:val="Textedelespacerserv"/>
              <w:sz w:val="18"/>
            </w:rPr>
            <w:t>Cliquez ici pour entrer une date.</w:t>
          </w:r>
        </w:p>
      </w:docPartBody>
    </w:docPart>
    <w:docPart>
      <w:docPartPr>
        <w:name w:val="F989644F810E468D92B1249F06A6FF7A"/>
        <w:category>
          <w:name w:val="Général"/>
          <w:gallery w:val="placeholder"/>
        </w:category>
        <w:types>
          <w:type w:val="bbPlcHdr"/>
        </w:types>
        <w:behaviors>
          <w:behavior w:val="content"/>
        </w:behaviors>
        <w:guid w:val="{741B641E-0B4D-45D9-A27C-DDE63A091169}"/>
      </w:docPartPr>
      <w:docPartBody>
        <w:p w:rsidR="0019044B" w:rsidRDefault="00142A07" w:rsidP="00142A07">
          <w:pPr>
            <w:pStyle w:val="F989644F810E468D92B1249F06A6FF7A"/>
          </w:pPr>
          <w:r w:rsidRPr="004D35B2">
            <w:rPr>
              <w:rStyle w:val="Textedelespacerserv"/>
              <w:sz w:val="18"/>
            </w:rPr>
            <w:t>Cliquez ici pour entrer du texte.</w:t>
          </w:r>
        </w:p>
      </w:docPartBody>
    </w:docPart>
    <w:docPart>
      <w:docPartPr>
        <w:name w:val="7465CD719AC04B5A99F4005CF0EBCBE0"/>
        <w:category>
          <w:name w:val="Général"/>
          <w:gallery w:val="placeholder"/>
        </w:category>
        <w:types>
          <w:type w:val="bbPlcHdr"/>
        </w:types>
        <w:behaviors>
          <w:behavior w:val="content"/>
        </w:behaviors>
        <w:guid w:val="{4C7942D4-B4FC-427C-9B38-9CF41426E10C}"/>
      </w:docPartPr>
      <w:docPartBody>
        <w:p w:rsidR="0019044B" w:rsidRDefault="00142A07" w:rsidP="00142A07">
          <w:pPr>
            <w:pStyle w:val="7465CD719AC04B5A99F4005CF0EBCBE0"/>
          </w:pPr>
          <w:r w:rsidRPr="004D35B2">
            <w:rPr>
              <w:rStyle w:val="Textedelespacerserv"/>
              <w:sz w:val="18"/>
            </w:rPr>
            <w:t>Cliquez ici pour entrer du texte.</w:t>
          </w:r>
        </w:p>
      </w:docPartBody>
    </w:docPart>
    <w:docPart>
      <w:docPartPr>
        <w:name w:val="B2430D576D504983BA071B7C7F8D83B7"/>
        <w:category>
          <w:name w:val="Général"/>
          <w:gallery w:val="placeholder"/>
        </w:category>
        <w:types>
          <w:type w:val="bbPlcHdr"/>
        </w:types>
        <w:behaviors>
          <w:behavior w:val="content"/>
        </w:behaviors>
        <w:guid w:val="{F6830D5D-5D86-4D7F-907C-F15BA02FE2A0}"/>
      </w:docPartPr>
      <w:docPartBody>
        <w:p w:rsidR="0019044B" w:rsidRDefault="00142A07" w:rsidP="00142A07">
          <w:pPr>
            <w:pStyle w:val="B2430D576D504983BA071B7C7F8D83B7"/>
          </w:pPr>
          <w:r w:rsidRPr="004D35B2">
            <w:rPr>
              <w:rStyle w:val="Textedelespacerserv"/>
              <w:sz w:val="18"/>
            </w:rPr>
            <w:t>Cliquez ici pour entrer du texte.</w:t>
          </w:r>
        </w:p>
      </w:docPartBody>
    </w:docPart>
    <w:docPart>
      <w:docPartPr>
        <w:name w:val="CB9BC10DB5314DBEA9CDA2FB23A654E4"/>
        <w:category>
          <w:name w:val="Général"/>
          <w:gallery w:val="placeholder"/>
        </w:category>
        <w:types>
          <w:type w:val="bbPlcHdr"/>
        </w:types>
        <w:behaviors>
          <w:behavior w:val="content"/>
        </w:behaviors>
        <w:guid w:val="{EEDA3A2D-E35B-4EE7-8FF6-60E130AE8DFD}"/>
      </w:docPartPr>
      <w:docPartBody>
        <w:p w:rsidR="0019044B" w:rsidRDefault="00142A07" w:rsidP="00142A07">
          <w:pPr>
            <w:pStyle w:val="CB9BC10DB5314DBEA9CDA2FB23A654E4"/>
          </w:pPr>
          <w:r w:rsidRPr="004D35B2">
            <w:rPr>
              <w:rStyle w:val="Textedelespacerserv"/>
              <w:sz w:val="18"/>
            </w:rPr>
            <w:t>Cliquez ici pour entrer du texte.</w:t>
          </w:r>
        </w:p>
      </w:docPartBody>
    </w:docPart>
    <w:docPart>
      <w:docPartPr>
        <w:name w:val="14313F51E8594CF69EF33B12220199D0"/>
        <w:category>
          <w:name w:val="Général"/>
          <w:gallery w:val="placeholder"/>
        </w:category>
        <w:types>
          <w:type w:val="bbPlcHdr"/>
        </w:types>
        <w:behaviors>
          <w:behavior w:val="content"/>
        </w:behaviors>
        <w:guid w:val="{2A002E23-E550-4A3B-95B9-D4E6FF7B1F38}"/>
      </w:docPartPr>
      <w:docPartBody>
        <w:p w:rsidR="0019044B" w:rsidRDefault="00142A07" w:rsidP="00142A07">
          <w:pPr>
            <w:pStyle w:val="14313F51E8594CF69EF33B12220199D0"/>
          </w:pPr>
          <w:r w:rsidRPr="004D35B2">
            <w:rPr>
              <w:rStyle w:val="Textedelespacerserv"/>
              <w:sz w:val="18"/>
            </w:rPr>
            <w:t>Cliquez ici pour entrer du texte.</w:t>
          </w:r>
        </w:p>
      </w:docPartBody>
    </w:docPart>
    <w:docPart>
      <w:docPartPr>
        <w:name w:val="0DA9A661C4994A29B6F756CD5C782901"/>
        <w:category>
          <w:name w:val="Général"/>
          <w:gallery w:val="placeholder"/>
        </w:category>
        <w:types>
          <w:type w:val="bbPlcHdr"/>
        </w:types>
        <w:behaviors>
          <w:behavior w:val="content"/>
        </w:behaviors>
        <w:guid w:val="{98BFBD9E-5159-4FF8-9849-E4EE8CAD5AA4}"/>
      </w:docPartPr>
      <w:docPartBody>
        <w:p w:rsidR="0019044B" w:rsidRDefault="00142A07" w:rsidP="00142A07">
          <w:pPr>
            <w:pStyle w:val="0DA9A661C4994A29B6F756CD5C782901"/>
          </w:pPr>
          <w:r w:rsidRPr="004D35B2">
            <w:rPr>
              <w:rStyle w:val="Textedelespacerserv"/>
              <w:sz w:val="18"/>
            </w:rPr>
            <w:t>Cliquez ici pour entrer du texte.</w:t>
          </w:r>
        </w:p>
      </w:docPartBody>
    </w:docPart>
    <w:docPart>
      <w:docPartPr>
        <w:name w:val="FEF7B66FBC1D4D85871B781A37127419"/>
        <w:category>
          <w:name w:val="Général"/>
          <w:gallery w:val="placeholder"/>
        </w:category>
        <w:types>
          <w:type w:val="bbPlcHdr"/>
        </w:types>
        <w:behaviors>
          <w:behavior w:val="content"/>
        </w:behaviors>
        <w:guid w:val="{DF7380A5-5955-4D50-8615-A0E003694A31}"/>
      </w:docPartPr>
      <w:docPartBody>
        <w:p w:rsidR="0019044B" w:rsidRDefault="00142A07" w:rsidP="00142A07">
          <w:pPr>
            <w:pStyle w:val="FEF7B66FBC1D4D85871B781A37127419"/>
          </w:pPr>
          <w:r w:rsidRPr="004D35B2">
            <w:rPr>
              <w:rStyle w:val="Textedelespacerserv"/>
              <w:sz w:val="18"/>
            </w:rPr>
            <w:t>Cliquez ici pour entrer du texte.</w:t>
          </w:r>
        </w:p>
      </w:docPartBody>
    </w:docPart>
    <w:docPart>
      <w:docPartPr>
        <w:name w:val="4921948A7776444389A5E60D9160A4A9"/>
        <w:category>
          <w:name w:val="Général"/>
          <w:gallery w:val="placeholder"/>
        </w:category>
        <w:types>
          <w:type w:val="bbPlcHdr"/>
        </w:types>
        <w:behaviors>
          <w:behavior w:val="content"/>
        </w:behaviors>
        <w:guid w:val="{09F9E9DA-70AC-4D27-9D28-A37FBF6359F7}"/>
      </w:docPartPr>
      <w:docPartBody>
        <w:p w:rsidR="0019044B" w:rsidRDefault="00142A07" w:rsidP="00142A07">
          <w:pPr>
            <w:pStyle w:val="4921948A7776444389A5E60D9160A4A9"/>
          </w:pPr>
          <w:r w:rsidRPr="004D35B2">
            <w:rPr>
              <w:rStyle w:val="Textedelespacerserv"/>
              <w:sz w:val="18"/>
            </w:rPr>
            <w:t>Cliquez ici pour entrer du texte.</w:t>
          </w:r>
        </w:p>
      </w:docPartBody>
    </w:docPart>
    <w:docPart>
      <w:docPartPr>
        <w:name w:val="9C1AD5859F7A4C65AB660E7A5D60E8EB"/>
        <w:category>
          <w:name w:val="Général"/>
          <w:gallery w:val="placeholder"/>
        </w:category>
        <w:types>
          <w:type w:val="bbPlcHdr"/>
        </w:types>
        <w:behaviors>
          <w:behavior w:val="content"/>
        </w:behaviors>
        <w:guid w:val="{A2118209-B9CF-4F36-B0B0-12391A7696F6}"/>
      </w:docPartPr>
      <w:docPartBody>
        <w:p w:rsidR="0019044B" w:rsidRDefault="00142A07" w:rsidP="00142A07">
          <w:pPr>
            <w:pStyle w:val="9C1AD5859F7A4C65AB660E7A5D60E8EB"/>
          </w:pPr>
          <w:r w:rsidRPr="004D35B2">
            <w:rPr>
              <w:rStyle w:val="Textedelespacerserv"/>
              <w:sz w:val="18"/>
            </w:rPr>
            <w:t>Cliquez ici pour entrer du texte.</w:t>
          </w:r>
        </w:p>
      </w:docPartBody>
    </w:docPart>
    <w:docPart>
      <w:docPartPr>
        <w:name w:val="DAA11674E73940FF915803DC816E0127"/>
        <w:category>
          <w:name w:val="Général"/>
          <w:gallery w:val="placeholder"/>
        </w:category>
        <w:types>
          <w:type w:val="bbPlcHdr"/>
        </w:types>
        <w:behaviors>
          <w:behavior w:val="content"/>
        </w:behaviors>
        <w:guid w:val="{5D40CE8C-4AA6-490C-B092-7AF7424EAC2E}"/>
      </w:docPartPr>
      <w:docPartBody>
        <w:p w:rsidR="0019044B" w:rsidRDefault="00142A07" w:rsidP="00142A07">
          <w:pPr>
            <w:pStyle w:val="DAA11674E73940FF915803DC816E0127"/>
          </w:pPr>
          <w:r w:rsidRPr="004D35B2">
            <w:rPr>
              <w:rStyle w:val="Textedelespacerserv"/>
              <w:sz w:val="18"/>
            </w:rPr>
            <w:t>Cliquez ici pour entrer du texte.</w:t>
          </w:r>
        </w:p>
      </w:docPartBody>
    </w:docPart>
    <w:docPart>
      <w:docPartPr>
        <w:name w:val="37CED3793F22474281FFB6D21E1829CF"/>
        <w:category>
          <w:name w:val="Général"/>
          <w:gallery w:val="placeholder"/>
        </w:category>
        <w:types>
          <w:type w:val="bbPlcHdr"/>
        </w:types>
        <w:behaviors>
          <w:behavior w:val="content"/>
        </w:behaviors>
        <w:guid w:val="{5AC83FA9-1B93-424D-93F7-FECA84F21D82}"/>
      </w:docPartPr>
      <w:docPartBody>
        <w:p w:rsidR="0019044B" w:rsidRDefault="00142A07" w:rsidP="00142A07">
          <w:pPr>
            <w:pStyle w:val="37CED3793F22474281FFB6D21E1829CF"/>
          </w:pPr>
          <w:r w:rsidRPr="004D35B2">
            <w:rPr>
              <w:rStyle w:val="Textedelespacerserv"/>
              <w:sz w:val="18"/>
            </w:rPr>
            <w:t>Cliquez ici pour entrer du texte.</w:t>
          </w:r>
        </w:p>
      </w:docPartBody>
    </w:docPart>
    <w:docPart>
      <w:docPartPr>
        <w:name w:val="1CA2F8ECD1404CDEAA316DF7F45A9CC4"/>
        <w:category>
          <w:name w:val="Général"/>
          <w:gallery w:val="placeholder"/>
        </w:category>
        <w:types>
          <w:type w:val="bbPlcHdr"/>
        </w:types>
        <w:behaviors>
          <w:behavior w:val="content"/>
        </w:behaviors>
        <w:guid w:val="{8D67144D-877A-490C-AF46-A596D20635DA}"/>
      </w:docPartPr>
      <w:docPartBody>
        <w:p w:rsidR="0019044B" w:rsidRDefault="00142A07" w:rsidP="00142A07">
          <w:pPr>
            <w:pStyle w:val="1CA2F8ECD1404CDEAA316DF7F45A9CC4"/>
          </w:pPr>
          <w:r w:rsidRPr="004D35B2">
            <w:rPr>
              <w:rStyle w:val="Textedelespacerserv"/>
              <w:sz w:val="18"/>
            </w:rPr>
            <w:t>Cliquez ici pour entrer du texte.</w:t>
          </w:r>
        </w:p>
      </w:docPartBody>
    </w:docPart>
    <w:docPart>
      <w:docPartPr>
        <w:name w:val="172D3EF925D14E6285B4440DE1CFE491"/>
        <w:category>
          <w:name w:val="Général"/>
          <w:gallery w:val="placeholder"/>
        </w:category>
        <w:types>
          <w:type w:val="bbPlcHdr"/>
        </w:types>
        <w:behaviors>
          <w:behavior w:val="content"/>
        </w:behaviors>
        <w:guid w:val="{72D92F8B-7B9B-41B0-9DA6-7328090EAD3E}"/>
      </w:docPartPr>
      <w:docPartBody>
        <w:p w:rsidR="0019044B" w:rsidRDefault="00142A07" w:rsidP="00142A07">
          <w:pPr>
            <w:pStyle w:val="172D3EF925D14E6285B4440DE1CFE491"/>
          </w:pPr>
          <w:r w:rsidRPr="004D35B2">
            <w:rPr>
              <w:rStyle w:val="Textedelespacerserv"/>
              <w:sz w:val="18"/>
            </w:rPr>
            <w:t>Cliquez ici pour entrer du texte.</w:t>
          </w:r>
        </w:p>
      </w:docPartBody>
    </w:docPart>
    <w:docPart>
      <w:docPartPr>
        <w:name w:val="5B6FFB1D854149648F6D8E40A10502D0"/>
        <w:category>
          <w:name w:val="Général"/>
          <w:gallery w:val="placeholder"/>
        </w:category>
        <w:types>
          <w:type w:val="bbPlcHdr"/>
        </w:types>
        <w:behaviors>
          <w:behavior w:val="content"/>
        </w:behaviors>
        <w:guid w:val="{A844F0E0-E601-41C5-A055-8EDB759F510B}"/>
      </w:docPartPr>
      <w:docPartBody>
        <w:p w:rsidR="0019044B" w:rsidRDefault="00142A07" w:rsidP="00142A07">
          <w:pPr>
            <w:pStyle w:val="5B6FFB1D854149648F6D8E40A10502D0"/>
          </w:pPr>
          <w:r w:rsidRPr="004D35B2">
            <w:rPr>
              <w:rStyle w:val="Textedelespacerserv"/>
              <w:sz w:val="18"/>
            </w:rPr>
            <w:t>Cliquez ici pour entrer une date.</w:t>
          </w:r>
        </w:p>
      </w:docPartBody>
    </w:docPart>
    <w:docPart>
      <w:docPartPr>
        <w:name w:val="D08885227EAB4E30AF000B547420AAC8"/>
        <w:category>
          <w:name w:val="Général"/>
          <w:gallery w:val="placeholder"/>
        </w:category>
        <w:types>
          <w:type w:val="bbPlcHdr"/>
        </w:types>
        <w:behaviors>
          <w:behavior w:val="content"/>
        </w:behaviors>
        <w:guid w:val="{6FB3A137-E314-4E5B-BE24-CD854F7F5A1A}"/>
      </w:docPartPr>
      <w:docPartBody>
        <w:p w:rsidR="0019044B" w:rsidRDefault="00142A07" w:rsidP="00142A07">
          <w:pPr>
            <w:pStyle w:val="D08885227EAB4E30AF000B547420AAC8"/>
          </w:pPr>
          <w:r w:rsidRPr="004D35B2">
            <w:rPr>
              <w:rStyle w:val="Textedelespacerserv"/>
              <w:sz w:val="18"/>
            </w:rPr>
            <w:t>Cliquez ici pour entrer du texte.</w:t>
          </w:r>
        </w:p>
      </w:docPartBody>
    </w:docPart>
    <w:docPart>
      <w:docPartPr>
        <w:name w:val="96D29B0757C74FFD819E49A3BC52F44D"/>
        <w:category>
          <w:name w:val="Général"/>
          <w:gallery w:val="placeholder"/>
        </w:category>
        <w:types>
          <w:type w:val="bbPlcHdr"/>
        </w:types>
        <w:behaviors>
          <w:behavior w:val="content"/>
        </w:behaviors>
        <w:guid w:val="{D99D4D61-CAF0-4384-87BC-22AC95D3F550}"/>
      </w:docPartPr>
      <w:docPartBody>
        <w:p w:rsidR="0019044B" w:rsidRDefault="00142A07" w:rsidP="00142A07">
          <w:pPr>
            <w:pStyle w:val="96D29B0757C74FFD819E49A3BC52F44D"/>
          </w:pPr>
          <w:r w:rsidRPr="004D35B2">
            <w:rPr>
              <w:rStyle w:val="Textedelespacerserv"/>
              <w:sz w:val="18"/>
            </w:rPr>
            <w:t>Cliquez ici pour entrer du texte.</w:t>
          </w:r>
        </w:p>
      </w:docPartBody>
    </w:docPart>
    <w:docPart>
      <w:docPartPr>
        <w:name w:val="4CB04B35AF394434AA66D2C669217C84"/>
        <w:category>
          <w:name w:val="Général"/>
          <w:gallery w:val="placeholder"/>
        </w:category>
        <w:types>
          <w:type w:val="bbPlcHdr"/>
        </w:types>
        <w:behaviors>
          <w:behavior w:val="content"/>
        </w:behaviors>
        <w:guid w:val="{0D01875E-472C-4160-A486-4C5E3A91D27F}"/>
      </w:docPartPr>
      <w:docPartBody>
        <w:p w:rsidR="0019044B" w:rsidRDefault="00142A07" w:rsidP="00142A07">
          <w:pPr>
            <w:pStyle w:val="4CB04B35AF394434AA66D2C669217C84"/>
          </w:pPr>
          <w:r w:rsidRPr="004D35B2">
            <w:rPr>
              <w:rStyle w:val="Textedelespacerserv"/>
              <w:sz w:val="18"/>
            </w:rPr>
            <w:t>Cliquez ici pour entrer du texte.</w:t>
          </w:r>
        </w:p>
      </w:docPartBody>
    </w:docPart>
    <w:docPart>
      <w:docPartPr>
        <w:name w:val="75AE9EE17493427C87449E31F0BCE024"/>
        <w:category>
          <w:name w:val="Général"/>
          <w:gallery w:val="placeholder"/>
        </w:category>
        <w:types>
          <w:type w:val="bbPlcHdr"/>
        </w:types>
        <w:behaviors>
          <w:behavior w:val="content"/>
        </w:behaviors>
        <w:guid w:val="{CB208310-12BF-46F6-8BA6-7FF7BC752101}"/>
      </w:docPartPr>
      <w:docPartBody>
        <w:p w:rsidR="0019044B" w:rsidRDefault="00142A07" w:rsidP="00142A07">
          <w:pPr>
            <w:pStyle w:val="75AE9EE17493427C87449E31F0BCE024"/>
          </w:pPr>
          <w:r w:rsidRPr="004D35B2">
            <w:rPr>
              <w:rStyle w:val="Textedelespacerserv"/>
              <w:sz w:val="18"/>
            </w:rPr>
            <w:t>Cliquez ici pour entrer du texte.</w:t>
          </w:r>
        </w:p>
      </w:docPartBody>
    </w:docPart>
    <w:docPart>
      <w:docPartPr>
        <w:name w:val="8399B55AD36F4CBFA6F2AF22FE90ABA1"/>
        <w:category>
          <w:name w:val="Général"/>
          <w:gallery w:val="placeholder"/>
        </w:category>
        <w:types>
          <w:type w:val="bbPlcHdr"/>
        </w:types>
        <w:behaviors>
          <w:behavior w:val="content"/>
        </w:behaviors>
        <w:guid w:val="{3A62D402-F879-4CD7-AE7F-D0793E21B9A2}"/>
      </w:docPartPr>
      <w:docPartBody>
        <w:p w:rsidR="0019044B" w:rsidRDefault="00142A07" w:rsidP="00142A07">
          <w:pPr>
            <w:pStyle w:val="8399B55AD36F4CBFA6F2AF22FE90ABA1"/>
          </w:pPr>
          <w:r w:rsidRPr="004D35B2">
            <w:rPr>
              <w:rStyle w:val="Textedelespacerserv"/>
              <w:sz w:val="18"/>
            </w:rPr>
            <w:t>Cliquez ici pour entrer du texte.</w:t>
          </w:r>
        </w:p>
      </w:docPartBody>
    </w:docPart>
    <w:docPart>
      <w:docPartPr>
        <w:name w:val="4F103ED81319437F85518F265D035490"/>
        <w:category>
          <w:name w:val="Général"/>
          <w:gallery w:val="placeholder"/>
        </w:category>
        <w:types>
          <w:type w:val="bbPlcHdr"/>
        </w:types>
        <w:behaviors>
          <w:behavior w:val="content"/>
        </w:behaviors>
        <w:guid w:val="{A48102B6-7E78-45E8-966B-59D520BD041F}"/>
      </w:docPartPr>
      <w:docPartBody>
        <w:p w:rsidR="0019044B" w:rsidRDefault="00142A07" w:rsidP="00142A07">
          <w:pPr>
            <w:pStyle w:val="4F103ED81319437F85518F265D035490"/>
          </w:pPr>
          <w:r w:rsidRPr="004D35B2">
            <w:rPr>
              <w:rStyle w:val="Textedelespacerserv"/>
              <w:sz w:val="18"/>
            </w:rPr>
            <w:t>Cliquez ici pour entrer du texte.</w:t>
          </w:r>
        </w:p>
      </w:docPartBody>
    </w:docPart>
    <w:docPart>
      <w:docPartPr>
        <w:name w:val="E215EDB8AAED491E8808CC10954A0970"/>
        <w:category>
          <w:name w:val="Général"/>
          <w:gallery w:val="placeholder"/>
        </w:category>
        <w:types>
          <w:type w:val="bbPlcHdr"/>
        </w:types>
        <w:behaviors>
          <w:behavior w:val="content"/>
        </w:behaviors>
        <w:guid w:val="{45088573-B71B-4BFC-862C-340F6AE9798F}"/>
      </w:docPartPr>
      <w:docPartBody>
        <w:p w:rsidR="0019044B" w:rsidRDefault="00142A07" w:rsidP="00142A07">
          <w:pPr>
            <w:pStyle w:val="E215EDB8AAED491E8808CC10954A0970"/>
          </w:pPr>
          <w:r w:rsidRPr="004D35B2">
            <w:rPr>
              <w:rStyle w:val="Textedelespacerserv"/>
              <w:sz w:val="18"/>
            </w:rPr>
            <w:t>Cliquez ici pour entrer du texte.</w:t>
          </w:r>
        </w:p>
      </w:docPartBody>
    </w:docPart>
    <w:docPart>
      <w:docPartPr>
        <w:name w:val="4870C29DD0D24F16A8256EABCE4B2CF2"/>
        <w:category>
          <w:name w:val="Général"/>
          <w:gallery w:val="placeholder"/>
        </w:category>
        <w:types>
          <w:type w:val="bbPlcHdr"/>
        </w:types>
        <w:behaviors>
          <w:behavior w:val="content"/>
        </w:behaviors>
        <w:guid w:val="{1A72D0FB-451E-4A9C-8508-C962B6CBD499}"/>
      </w:docPartPr>
      <w:docPartBody>
        <w:p w:rsidR="0019044B" w:rsidRDefault="00142A07" w:rsidP="00142A07">
          <w:pPr>
            <w:pStyle w:val="4870C29DD0D24F16A8256EABCE4B2CF2"/>
          </w:pPr>
          <w:r w:rsidRPr="004D35B2">
            <w:rPr>
              <w:rStyle w:val="Textedelespacerserv"/>
              <w:sz w:val="18"/>
            </w:rPr>
            <w:t>Cliquez ici pour entrer du texte.</w:t>
          </w:r>
        </w:p>
      </w:docPartBody>
    </w:docPart>
    <w:docPart>
      <w:docPartPr>
        <w:name w:val="C9F6067E5AC249BCB3B361C8F5214148"/>
        <w:category>
          <w:name w:val="Général"/>
          <w:gallery w:val="placeholder"/>
        </w:category>
        <w:types>
          <w:type w:val="bbPlcHdr"/>
        </w:types>
        <w:behaviors>
          <w:behavior w:val="content"/>
        </w:behaviors>
        <w:guid w:val="{3DA013BE-E913-421D-ADDF-C75D2F8C11C9}"/>
      </w:docPartPr>
      <w:docPartBody>
        <w:p w:rsidR="0019044B" w:rsidRDefault="00142A07" w:rsidP="00142A07">
          <w:pPr>
            <w:pStyle w:val="C9F6067E5AC249BCB3B361C8F5214148"/>
          </w:pPr>
          <w:r w:rsidRPr="004D35B2">
            <w:rPr>
              <w:rStyle w:val="Textedelespacerserv"/>
              <w:sz w:val="18"/>
            </w:rPr>
            <w:t>Cliquez ici pour entrer du texte.</w:t>
          </w:r>
        </w:p>
      </w:docPartBody>
    </w:docPart>
    <w:docPart>
      <w:docPartPr>
        <w:name w:val="07F945A292004934A847D346041F183B"/>
        <w:category>
          <w:name w:val="Général"/>
          <w:gallery w:val="placeholder"/>
        </w:category>
        <w:types>
          <w:type w:val="bbPlcHdr"/>
        </w:types>
        <w:behaviors>
          <w:behavior w:val="content"/>
        </w:behaviors>
        <w:guid w:val="{8923CFAE-CE89-4998-9550-BCC86403E3C8}"/>
      </w:docPartPr>
      <w:docPartBody>
        <w:p w:rsidR="0019044B" w:rsidRDefault="00142A07" w:rsidP="00142A07">
          <w:pPr>
            <w:pStyle w:val="07F945A292004934A847D346041F183B"/>
          </w:pPr>
          <w:r w:rsidRPr="004D35B2">
            <w:rPr>
              <w:rStyle w:val="Textedelespacerserv"/>
              <w:sz w:val="18"/>
            </w:rPr>
            <w:t>Cliquez ici pour entrer du texte.</w:t>
          </w:r>
        </w:p>
      </w:docPartBody>
    </w:docPart>
    <w:docPart>
      <w:docPartPr>
        <w:name w:val="DB47B900D65E4A5187A26313E663130D"/>
        <w:category>
          <w:name w:val="Général"/>
          <w:gallery w:val="placeholder"/>
        </w:category>
        <w:types>
          <w:type w:val="bbPlcHdr"/>
        </w:types>
        <w:behaviors>
          <w:behavior w:val="content"/>
        </w:behaviors>
        <w:guid w:val="{6E417499-986D-48FD-9CFB-DC221A472EB0}"/>
      </w:docPartPr>
      <w:docPartBody>
        <w:p w:rsidR="0019044B" w:rsidRDefault="00142A07" w:rsidP="00142A07">
          <w:pPr>
            <w:pStyle w:val="DB47B900D65E4A5187A26313E663130D"/>
          </w:pPr>
          <w:r w:rsidRPr="004D35B2">
            <w:rPr>
              <w:rStyle w:val="Textedelespacerserv"/>
              <w:sz w:val="18"/>
            </w:rPr>
            <w:t>Cliquez ici pour entrer du texte.</w:t>
          </w:r>
        </w:p>
      </w:docPartBody>
    </w:docPart>
    <w:docPart>
      <w:docPartPr>
        <w:name w:val="977FB611A6194F9ABD0EC6935B44CB90"/>
        <w:category>
          <w:name w:val="Général"/>
          <w:gallery w:val="placeholder"/>
        </w:category>
        <w:types>
          <w:type w:val="bbPlcHdr"/>
        </w:types>
        <w:behaviors>
          <w:behavior w:val="content"/>
        </w:behaviors>
        <w:guid w:val="{6BC8DC68-733C-4524-AE4C-FADB335D99E2}"/>
      </w:docPartPr>
      <w:docPartBody>
        <w:p w:rsidR="0019044B" w:rsidRDefault="00142A07" w:rsidP="00142A07">
          <w:pPr>
            <w:pStyle w:val="977FB611A6194F9ABD0EC6935B44CB90"/>
          </w:pPr>
          <w:r w:rsidRPr="004D35B2">
            <w:rPr>
              <w:rStyle w:val="Textedelespacerserv"/>
              <w:sz w:val="18"/>
            </w:rPr>
            <w:t>Cliquez ici pour entrer une date.</w:t>
          </w:r>
        </w:p>
      </w:docPartBody>
    </w:docPart>
    <w:docPart>
      <w:docPartPr>
        <w:name w:val="968A4ECAA3BD4D1992392E7828EEF04E"/>
        <w:category>
          <w:name w:val="Général"/>
          <w:gallery w:val="placeholder"/>
        </w:category>
        <w:types>
          <w:type w:val="bbPlcHdr"/>
        </w:types>
        <w:behaviors>
          <w:behavior w:val="content"/>
        </w:behaviors>
        <w:guid w:val="{6B5CFB58-8535-4599-964A-8A50ADF00E25}"/>
      </w:docPartPr>
      <w:docPartBody>
        <w:p w:rsidR="0019044B" w:rsidRDefault="00142A07" w:rsidP="00142A07">
          <w:pPr>
            <w:pStyle w:val="968A4ECAA3BD4D1992392E7828EEF04E"/>
          </w:pPr>
          <w:r w:rsidRPr="004D35B2">
            <w:rPr>
              <w:rStyle w:val="Textedelespacerserv"/>
              <w:sz w:val="18"/>
            </w:rPr>
            <w:t>Cliquez ici pour entrer du texte.</w:t>
          </w:r>
        </w:p>
      </w:docPartBody>
    </w:docPart>
    <w:docPart>
      <w:docPartPr>
        <w:name w:val="845D3BC500054023AA952C90CB8A2941"/>
        <w:category>
          <w:name w:val="Général"/>
          <w:gallery w:val="placeholder"/>
        </w:category>
        <w:types>
          <w:type w:val="bbPlcHdr"/>
        </w:types>
        <w:behaviors>
          <w:behavior w:val="content"/>
        </w:behaviors>
        <w:guid w:val="{71F32EFB-87D6-47D4-80A3-A299D893DEE4}"/>
      </w:docPartPr>
      <w:docPartBody>
        <w:p w:rsidR="0019044B" w:rsidRDefault="00142A07" w:rsidP="00142A07">
          <w:pPr>
            <w:pStyle w:val="845D3BC500054023AA952C90CB8A2941"/>
          </w:pPr>
          <w:r w:rsidRPr="004D35B2">
            <w:rPr>
              <w:rStyle w:val="Textedelespacerserv"/>
              <w:sz w:val="18"/>
            </w:rPr>
            <w:t>Cliquez ici pour entrer du texte.</w:t>
          </w:r>
        </w:p>
      </w:docPartBody>
    </w:docPart>
    <w:docPart>
      <w:docPartPr>
        <w:name w:val="A498DDC170ED431DAE1D34C03ACA7471"/>
        <w:category>
          <w:name w:val="Général"/>
          <w:gallery w:val="placeholder"/>
        </w:category>
        <w:types>
          <w:type w:val="bbPlcHdr"/>
        </w:types>
        <w:behaviors>
          <w:behavior w:val="content"/>
        </w:behaviors>
        <w:guid w:val="{1CC69256-32CB-4E13-B42C-36BF9B434D76}"/>
      </w:docPartPr>
      <w:docPartBody>
        <w:p w:rsidR="0019044B" w:rsidRDefault="00142A07" w:rsidP="00142A07">
          <w:pPr>
            <w:pStyle w:val="A498DDC170ED431DAE1D34C03ACA7471"/>
          </w:pPr>
          <w:r w:rsidRPr="004D35B2">
            <w:rPr>
              <w:rStyle w:val="Textedelespacerserv"/>
              <w:sz w:val="18"/>
            </w:rPr>
            <w:t>Cliquez ici pour entrer du texte.</w:t>
          </w:r>
        </w:p>
      </w:docPartBody>
    </w:docPart>
    <w:docPart>
      <w:docPartPr>
        <w:name w:val="7F43A2D107554121ABBB4F61F9676A97"/>
        <w:category>
          <w:name w:val="Général"/>
          <w:gallery w:val="placeholder"/>
        </w:category>
        <w:types>
          <w:type w:val="bbPlcHdr"/>
        </w:types>
        <w:behaviors>
          <w:behavior w:val="content"/>
        </w:behaviors>
        <w:guid w:val="{AF678493-D002-4DAE-871C-DE4CA28B5D1A}"/>
      </w:docPartPr>
      <w:docPartBody>
        <w:p w:rsidR="0019044B" w:rsidRDefault="00142A07" w:rsidP="00142A07">
          <w:pPr>
            <w:pStyle w:val="7F43A2D107554121ABBB4F61F9676A97"/>
          </w:pPr>
          <w:r w:rsidRPr="004D35B2">
            <w:rPr>
              <w:rStyle w:val="Textedelespacerserv"/>
              <w:sz w:val="18"/>
            </w:rPr>
            <w:t>Cliquez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LT Std 55 Roman">
    <w:altName w:val="Calibri"/>
    <w:panose1 w:val="00000000000000000000"/>
    <w:charset w:val="00"/>
    <w:family w:val="swiss"/>
    <w:notTrueType/>
    <w:pitch w:val="variable"/>
    <w:sig w:usb0="800000AF" w:usb1="4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35 Light">
    <w:panose1 w:val="00000000000000000000"/>
    <w:charset w:val="00"/>
    <w:family w:val="swiss"/>
    <w:notTrueType/>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21"/>
    <w:rsid w:val="0003030E"/>
    <w:rsid w:val="000725B7"/>
    <w:rsid w:val="00087F0D"/>
    <w:rsid w:val="00110A34"/>
    <w:rsid w:val="00142A07"/>
    <w:rsid w:val="00146DDA"/>
    <w:rsid w:val="001667B3"/>
    <w:rsid w:val="00185E0D"/>
    <w:rsid w:val="0019044B"/>
    <w:rsid w:val="001F6885"/>
    <w:rsid w:val="00271D93"/>
    <w:rsid w:val="002E5516"/>
    <w:rsid w:val="00384BC6"/>
    <w:rsid w:val="00385021"/>
    <w:rsid w:val="00387CC5"/>
    <w:rsid w:val="003D4FE0"/>
    <w:rsid w:val="00435FBF"/>
    <w:rsid w:val="004C6675"/>
    <w:rsid w:val="004E1957"/>
    <w:rsid w:val="00554D95"/>
    <w:rsid w:val="005A45BA"/>
    <w:rsid w:val="00636A9F"/>
    <w:rsid w:val="006850FE"/>
    <w:rsid w:val="0069190B"/>
    <w:rsid w:val="006A219B"/>
    <w:rsid w:val="006A5468"/>
    <w:rsid w:val="007156A8"/>
    <w:rsid w:val="007E7D1F"/>
    <w:rsid w:val="00815303"/>
    <w:rsid w:val="00835295"/>
    <w:rsid w:val="00851AA8"/>
    <w:rsid w:val="00903EB9"/>
    <w:rsid w:val="0093268F"/>
    <w:rsid w:val="00961A7D"/>
    <w:rsid w:val="009811CC"/>
    <w:rsid w:val="00A147D3"/>
    <w:rsid w:val="00A2459E"/>
    <w:rsid w:val="00A52230"/>
    <w:rsid w:val="00A81192"/>
    <w:rsid w:val="00A9723B"/>
    <w:rsid w:val="00AF1495"/>
    <w:rsid w:val="00B160A9"/>
    <w:rsid w:val="00B87774"/>
    <w:rsid w:val="00BC72E1"/>
    <w:rsid w:val="00BC7532"/>
    <w:rsid w:val="00BE3A24"/>
    <w:rsid w:val="00C36E05"/>
    <w:rsid w:val="00CC0858"/>
    <w:rsid w:val="00D35D99"/>
    <w:rsid w:val="00D42FE3"/>
    <w:rsid w:val="00D85643"/>
    <w:rsid w:val="00DA3F55"/>
    <w:rsid w:val="00DB0961"/>
    <w:rsid w:val="00E33B65"/>
    <w:rsid w:val="00E37045"/>
    <w:rsid w:val="00E827F2"/>
    <w:rsid w:val="00EC1136"/>
    <w:rsid w:val="00F00B38"/>
    <w:rsid w:val="00F91E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42A07"/>
    <w:rPr>
      <w:color w:val="808080"/>
    </w:rPr>
  </w:style>
  <w:style w:type="paragraph" w:customStyle="1" w:styleId="2935BAA26F3A4D6BBF01F90C686FB3AB">
    <w:name w:val="2935BAA26F3A4D6BBF01F90C686FB3AB"/>
    <w:rsid w:val="00385021"/>
  </w:style>
  <w:style w:type="paragraph" w:customStyle="1" w:styleId="280CEAB239DB4F3E8F6E27C437E22AC0">
    <w:name w:val="280CEAB239DB4F3E8F6E27C437E22AC0"/>
    <w:rsid w:val="00385021"/>
  </w:style>
  <w:style w:type="paragraph" w:customStyle="1" w:styleId="B99358EDB9834BF1B04234FAF8785EEF">
    <w:name w:val="B99358EDB9834BF1B04234FAF8785EEF"/>
    <w:rsid w:val="00385021"/>
  </w:style>
  <w:style w:type="paragraph" w:customStyle="1" w:styleId="82A2BD3EA598492C895DBE9923C79AEB">
    <w:name w:val="82A2BD3EA598492C895DBE9923C79AEB"/>
    <w:rsid w:val="00385021"/>
  </w:style>
  <w:style w:type="paragraph" w:customStyle="1" w:styleId="530A85A8CFA242DB9AACB15290BACAE3">
    <w:name w:val="530A85A8CFA242DB9AACB15290BACAE3"/>
    <w:rsid w:val="00385021"/>
  </w:style>
  <w:style w:type="paragraph" w:customStyle="1" w:styleId="FC8E536753894ABAB9731E8DEA2E253D">
    <w:name w:val="FC8E536753894ABAB9731E8DEA2E253D"/>
    <w:rsid w:val="00385021"/>
  </w:style>
  <w:style w:type="paragraph" w:customStyle="1" w:styleId="52B93BC24FF9479BA2614C57ECC8DCB7">
    <w:name w:val="52B93BC24FF9479BA2614C57ECC8DCB7"/>
    <w:rsid w:val="00385021"/>
  </w:style>
  <w:style w:type="paragraph" w:customStyle="1" w:styleId="4A2F7BC50F00409797415B6F6C2314C2">
    <w:name w:val="4A2F7BC50F00409797415B6F6C2314C2"/>
    <w:rsid w:val="00385021"/>
  </w:style>
  <w:style w:type="paragraph" w:customStyle="1" w:styleId="5B87BF672C3142AF9AC0192554550F25">
    <w:name w:val="5B87BF672C3142AF9AC0192554550F25"/>
    <w:rsid w:val="00385021"/>
  </w:style>
  <w:style w:type="paragraph" w:customStyle="1" w:styleId="2DE1D3A9BF144D338E51A54E44F2AA98">
    <w:name w:val="2DE1D3A9BF144D338E51A54E44F2AA98"/>
    <w:rsid w:val="00385021"/>
  </w:style>
  <w:style w:type="paragraph" w:customStyle="1" w:styleId="A2CAE25E7C40405F98D993D95182441B">
    <w:name w:val="A2CAE25E7C40405F98D993D95182441B"/>
    <w:rsid w:val="00385021"/>
  </w:style>
  <w:style w:type="paragraph" w:customStyle="1" w:styleId="4255AE0C88FC4626B0708B1BFD5696D4">
    <w:name w:val="4255AE0C88FC4626B0708B1BFD5696D4"/>
    <w:rsid w:val="00385021"/>
  </w:style>
  <w:style w:type="paragraph" w:customStyle="1" w:styleId="1EC3D5A4503648A8A5A42FB194D95B7B">
    <w:name w:val="1EC3D5A4503648A8A5A42FB194D95B7B"/>
    <w:rsid w:val="00385021"/>
  </w:style>
  <w:style w:type="paragraph" w:customStyle="1" w:styleId="7050A37C51E142099D4D1A6FCF594277">
    <w:name w:val="7050A37C51E142099D4D1A6FCF594277"/>
    <w:rsid w:val="00385021"/>
  </w:style>
  <w:style w:type="paragraph" w:customStyle="1" w:styleId="EACCDDA64F684A9E83FEF89724030434">
    <w:name w:val="EACCDDA64F684A9E83FEF89724030434"/>
    <w:rsid w:val="00385021"/>
  </w:style>
  <w:style w:type="paragraph" w:customStyle="1" w:styleId="2A28FA1390924D4A89C47916E1C26E25">
    <w:name w:val="2A28FA1390924D4A89C47916E1C26E25"/>
    <w:rsid w:val="00385021"/>
  </w:style>
  <w:style w:type="paragraph" w:customStyle="1" w:styleId="6AC460E4963E462BB1E1BAFDF57935FE">
    <w:name w:val="6AC460E4963E462BB1E1BAFDF57935FE"/>
    <w:rsid w:val="00385021"/>
  </w:style>
  <w:style w:type="paragraph" w:customStyle="1" w:styleId="724467DF945840ACBBD0C588870DB48A">
    <w:name w:val="724467DF945840ACBBD0C588870DB48A"/>
    <w:rsid w:val="00385021"/>
  </w:style>
  <w:style w:type="paragraph" w:customStyle="1" w:styleId="4AE4427B73574BF7B33EC2CD51560622">
    <w:name w:val="4AE4427B73574BF7B33EC2CD51560622"/>
    <w:rsid w:val="00385021"/>
  </w:style>
  <w:style w:type="paragraph" w:customStyle="1" w:styleId="86658C5233A1434A9A82E30BE7AE2B27">
    <w:name w:val="86658C5233A1434A9A82E30BE7AE2B27"/>
    <w:rsid w:val="00385021"/>
  </w:style>
  <w:style w:type="paragraph" w:customStyle="1" w:styleId="0FA50D0F0E4C49299EB3D46871CCE68B">
    <w:name w:val="0FA50D0F0E4C49299EB3D46871CCE68B"/>
    <w:rsid w:val="00385021"/>
  </w:style>
  <w:style w:type="paragraph" w:customStyle="1" w:styleId="0E1A0E3BAFF14EE29D8BF14842002D1F">
    <w:name w:val="0E1A0E3BAFF14EE29D8BF14842002D1F"/>
    <w:rsid w:val="00385021"/>
  </w:style>
  <w:style w:type="paragraph" w:customStyle="1" w:styleId="E64B3FE6E27243808FD163EB432083C9">
    <w:name w:val="E64B3FE6E27243808FD163EB432083C9"/>
    <w:rsid w:val="00385021"/>
  </w:style>
  <w:style w:type="paragraph" w:customStyle="1" w:styleId="8CA69ECE57DA4A888075D2B91396603D">
    <w:name w:val="8CA69ECE57DA4A888075D2B91396603D"/>
    <w:rsid w:val="00385021"/>
  </w:style>
  <w:style w:type="paragraph" w:customStyle="1" w:styleId="181E38CEB20744FDA0AD8C4A8F900ACD">
    <w:name w:val="181E38CEB20744FDA0AD8C4A8F900ACD"/>
    <w:rsid w:val="00385021"/>
  </w:style>
  <w:style w:type="paragraph" w:customStyle="1" w:styleId="32C8C8DA52814352B9EEDAEC71814C7D">
    <w:name w:val="32C8C8DA52814352B9EEDAEC71814C7D"/>
    <w:rsid w:val="00385021"/>
  </w:style>
  <w:style w:type="paragraph" w:customStyle="1" w:styleId="CD32B43AFC494E6B893A3D6A14F9B57F">
    <w:name w:val="CD32B43AFC494E6B893A3D6A14F9B57F"/>
    <w:rsid w:val="00385021"/>
  </w:style>
  <w:style w:type="paragraph" w:customStyle="1" w:styleId="153C77A477C649FBACA572DFC172A26D">
    <w:name w:val="153C77A477C649FBACA572DFC172A26D"/>
    <w:rsid w:val="00385021"/>
  </w:style>
  <w:style w:type="paragraph" w:customStyle="1" w:styleId="5D998CC4DEAD4EAB8E7E6C39EA6C51AF">
    <w:name w:val="5D998CC4DEAD4EAB8E7E6C39EA6C51AF"/>
    <w:rsid w:val="00385021"/>
  </w:style>
  <w:style w:type="paragraph" w:customStyle="1" w:styleId="5778EC3D83CE4324959BA9A6592352BE">
    <w:name w:val="5778EC3D83CE4324959BA9A6592352BE"/>
    <w:rsid w:val="00385021"/>
  </w:style>
  <w:style w:type="paragraph" w:customStyle="1" w:styleId="43AEA523135048819527E6F96F10E809">
    <w:name w:val="43AEA523135048819527E6F96F10E809"/>
    <w:rsid w:val="00385021"/>
  </w:style>
  <w:style w:type="paragraph" w:customStyle="1" w:styleId="569CB7D68E6D41B081510242A5E58E1A">
    <w:name w:val="569CB7D68E6D41B081510242A5E58E1A"/>
    <w:rsid w:val="00385021"/>
  </w:style>
  <w:style w:type="paragraph" w:customStyle="1" w:styleId="643058FF548D4B2AB2821F24BB8033CC">
    <w:name w:val="643058FF548D4B2AB2821F24BB8033CC"/>
    <w:rsid w:val="00385021"/>
  </w:style>
  <w:style w:type="paragraph" w:customStyle="1" w:styleId="349FD852FB4B4DF0999302943AF9DAE0">
    <w:name w:val="349FD852FB4B4DF0999302943AF9DAE0"/>
    <w:rsid w:val="00385021"/>
  </w:style>
  <w:style w:type="paragraph" w:customStyle="1" w:styleId="D2D8735812554DA89162C39975B07095">
    <w:name w:val="D2D8735812554DA89162C39975B07095"/>
    <w:rsid w:val="00F91ED1"/>
  </w:style>
  <w:style w:type="paragraph" w:customStyle="1" w:styleId="E594D01348E945A7AA984806AF3B0469">
    <w:name w:val="E594D01348E945A7AA984806AF3B0469"/>
    <w:rsid w:val="00F91ED1"/>
  </w:style>
  <w:style w:type="paragraph" w:customStyle="1" w:styleId="EE8BB92BED2A45B1AD2CD206BD5C017C">
    <w:name w:val="EE8BB92BED2A45B1AD2CD206BD5C017C"/>
    <w:rsid w:val="00F91ED1"/>
  </w:style>
  <w:style w:type="paragraph" w:customStyle="1" w:styleId="F4B15F1636184F93ABD7F489FD063B2F">
    <w:name w:val="F4B15F1636184F93ABD7F489FD063B2F"/>
    <w:rsid w:val="00F91ED1"/>
  </w:style>
  <w:style w:type="paragraph" w:customStyle="1" w:styleId="F7E62553B62840978183F8EA835106AA">
    <w:name w:val="F7E62553B62840978183F8EA835106AA"/>
    <w:rsid w:val="00F91ED1"/>
  </w:style>
  <w:style w:type="paragraph" w:customStyle="1" w:styleId="9516727E814A4156AF7CADAB27605CA0">
    <w:name w:val="9516727E814A4156AF7CADAB27605CA0"/>
    <w:rsid w:val="00F91ED1"/>
  </w:style>
  <w:style w:type="paragraph" w:customStyle="1" w:styleId="656ECB4CEC1E42799A49D53258386552">
    <w:name w:val="656ECB4CEC1E42799A49D53258386552"/>
    <w:rsid w:val="00F91ED1"/>
  </w:style>
  <w:style w:type="paragraph" w:customStyle="1" w:styleId="DF4F75B12BF644CF87F1A5F933F8CC33">
    <w:name w:val="DF4F75B12BF644CF87F1A5F933F8CC33"/>
    <w:rsid w:val="00F91ED1"/>
  </w:style>
  <w:style w:type="paragraph" w:customStyle="1" w:styleId="7EDD0679AFF840DAAF90580477B7DBBF">
    <w:name w:val="7EDD0679AFF840DAAF90580477B7DBBF"/>
    <w:rsid w:val="00F91ED1"/>
  </w:style>
  <w:style w:type="paragraph" w:customStyle="1" w:styleId="ABF65B77AAD64F93857A8322F6000466">
    <w:name w:val="ABF65B77AAD64F93857A8322F6000466"/>
    <w:rsid w:val="00F91ED1"/>
  </w:style>
  <w:style w:type="paragraph" w:customStyle="1" w:styleId="C2645F28E222443ABA1683C40A15DD5B">
    <w:name w:val="C2645F28E222443ABA1683C40A15DD5B"/>
    <w:rsid w:val="00F91ED1"/>
  </w:style>
  <w:style w:type="paragraph" w:customStyle="1" w:styleId="49880EE8CD1F443D993A9DFE76ABECA1">
    <w:name w:val="49880EE8CD1F443D993A9DFE76ABECA1"/>
    <w:rsid w:val="00F91ED1"/>
  </w:style>
  <w:style w:type="paragraph" w:customStyle="1" w:styleId="150EAD0F33964B35B1E4A85AF01ED147">
    <w:name w:val="150EAD0F33964B35B1E4A85AF01ED147"/>
    <w:rsid w:val="005A45BA"/>
  </w:style>
  <w:style w:type="paragraph" w:customStyle="1" w:styleId="4130B320250C47599E691AB6B2C5A87A">
    <w:name w:val="4130B320250C47599E691AB6B2C5A87A"/>
    <w:rsid w:val="005A45BA"/>
  </w:style>
  <w:style w:type="paragraph" w:customStyle="1" w:styleId="C78C6F3D896243E4A573558B9E6F0716">
    <w:name w:val="C78C6F3D896243E4A573558B9E6F0716"/>
    <w:rsid w:val="005A45BA"/>
  </w:style>
  <w:style w:type="paragraph" w:customStyle="1" w:styleId="A728E91FED7A4DC9A5263167BDAA7BB2">
    <w:name w:val="A728E91FED7A4DC9A5263167BDAA7BB2"/>
    <w:rsid w:val="005A45BA"/>
  </w:style>
  <w:style w:type="paragraph" w:customStyle="1" w:styleId="6F3FFD2F5D314F1A873A7B1EA181F262">
    <w:name w:val="6F3FFD2F5D314F1A873A7B1EA181F262"/>
    <w:rsid w:val="005A45BA"/>
  </w:style>
  <w:style w:type="paragraph" w:customStyle="1" w:styleId="08164E6D277E49FF802B2B5A3781FF00">
    <w:name w:val="08164E6D277E49FF802B2B5A3781FF00"/>
    <w:rsid w:val="005A45BA"/>
  </w:style>
  <w:style w:type="paragraph" w:customStyle="1" w:styleId="A53F68B4A90A4B21AE61E70878551BCC">
    <w:name w:val="A53F68B4A90A4B21AE61E70878551BCC"/>
    <w:rsid w:val="005A45BA"/>
  </w:style>
  <w:style w:type="paragraph" w:customStyle="1" w:styleId="1AA15B31DDDD4A53B0C5225BEA6D1E60">
    <w:name w:val="1AA15B31DDDD4A53B0C5225BEA6D1E60"/>
    <w:rsid w:val="005A45BA"/>
  </w:style>
  <w:style w:type="paragraph" w:customStyle="1" w:styleId="37175D0F8C6548E385517A77FD458B4D">
    <w:name w:val="37175D0F8C6548E385517A77FD458B4D"/>
    <w:rsid w:val="005A45BA"/>
  </w:style>
  <w:style w:type="paragraph" w:customStyle="1" w:styleId="BC282ABACC314B4E9C3BA7887035E0CA">
    <w:name w:val="BC282ABACC314B4E9C3BA7887035E0CA"/>
    <w:rsid w:val="005A45BA"/>
  </w:style>
  <w:style w:type="paragraph" w:customStyle="1" w:styleId="3081AFE669E646E9802CD5B5EA7C6493">
    <w:name w:val="3081AFE669E646E9802CD5B5EA7C6493"/>
    <w:rsid w:val="005A45BA"/>
  </w:style>
  <w:style w:type="paragraph" w:customStyle="1" w:styleId="B299A04778994CBBB02D74C73499BF36">
    <w:name w:val="B299A04778994CBBB02D74C73499BF36"/>
    <w:rsid w:val="005A45BA"/>
  </w:style>
  <w:style w:type="paragraph" w:customStyle="1" w:styleId="A523545F1C0241AFA27E9686FB793A75">
    <w:name w:val="A523545F1C0241AFA27E9686FB793A75"/>
    <w:rsid w:val="005A45BA"/>
  </w:style>
  <w:style w:type="paragraph" w:customStyle="1" w:styleId="3D4B4891DB1943E58AF5CE0392FC17A7">
    <w:name w:val="3D4B4891DB1943E58AF5CE0392FC17A7"/>
    <w:rsid w:val="005A45BA"/>
  </w:style>
  <w:style w:type="paragraph" w:customStyle="1" w:styleId="DDE47E17E48C4F47B1DA12D88E46E0A6">
    <w:name w:val="DDE47E17E48C4F47B1DA12D88E46E0A6"/>
    <w:rsid w:val="005A45BA"/>
  </w:style>
  <w:style w:type="paragraph" w:customStyle="1" w:styleId="D0D7533C087143F9B5572E70284BBCA2">
    <w:name w:val="D0D7533C087143F9B5572E70284BBCA2"/>
    <w:rsid w:val="005A45BA"/>
  </w:style>
  <w:style w:type="paragraph" w:customStyle="1" w:styleId="6338A0599F6B426693FC73F98D912B05">
    <w:name w:val="6338A0599F6B426693FC73F98D912B05"/>
    <w:rsid w:val="005A45BA"/>
  </w:style>
  <w:style w:type="paragraph" w:customStyle="1" w:styleId="C9214B72E3C443D18454291FB3D563E2">
    <w:name w:val="C9214B72E3C443D18454291FB3D563E2"/>
    <w:rsid w:val="005A45BA"/>
  </w:style>
  <w:style w:type="paragraph" w:customStyle="1" w:styleId="792E5E4CB0FD40D89D1AB0BF181B1D2B">
    <w:name w:val="792E5E4CB0FD40D89D1AB0BF181B1D2B"/>
    <w:rsid w:val="005A45BA"/>
  </w:style>
  <w:style w:type="paragraph" w:customStyle="1" w:styleId="27D941ACA0E54C249C7DA95742EA66D5">
    <w:name w:val="27D941ACA0E54C249C7DA95742EA66D5"/>
    <w:rsid w:val="005A45BA"/>
  </w:style>
  <w:style w:type="paragraph" w:customStyle="1" w:styleId="F5445C03E3DB4D64ACB884C841D3D295">
    <w:name w:val="F5445C03E3DB4D64ACB884C841D3D295"/>
    <w:rsid w:val="005A45BA"/>
  </w:style>
  <w:style w:type="paragraph" w:customStyle="1" w:styleId="21BA8DDC2A344F26BBEB1365A6EAEE62">
    <w:name w:val="21BA8DDC2A344F26BBEB1365A6EAEE62"/>
    <w:rsid w:val="005A45BA"/>
  </w:style>
  <w:style w:type="paragraph" w:customStyle="1" w:styleId="0DBD509B57D640D5948259204BC37CE5">
    <w:name w:val="0DBD509B57D640D5948259204BC37CE5"/>
    <w:rsid w:val="005A45BA"/>
  </w:style>
  <w:style w:type="paragraph" w:customStyle="1" w:styleId="493041D06C1647F3825E697D38D8DF9B">
    <w:name w:val="493041D06C1647F3825E697D38D8DF9B"/>
    <w:rsid w:val="005A45BA"/>
  </w:style>
  <w:style w:type="paragraph" w:customStyle="1" w:styleId="F8EC965DC4724B4D89347FED4C8D37B5">
    <w:name w:val="F8EC965DC4724B4D89347FED4C8D37B5"/>
    <w:rsid w:val="005A45BA"/>
  </w:style>
  <w:style w:type="paragraph" w:customStyle="1" w:styleId="091D98B26C314E849EB8A1C7AE26C9B2">
    <w:name w:val="091D98B26C314E849EB8A1C7AE26C9B2"/>
    <w:rsid w:val="005A45BA"/>
  </w:style>
  <w:style w:type="paragraph" w:customStyle="1" w:styleId="95CF320A11D14B7794D13A742B559E3A">
    <w:name w:val="95CF320A11D14B7794D13A742B559E3A"/>
    <w:rsid w:val="005A45BA"/>
  </w:style>
  <w:style w:type="paragraph" w:customStyle="1" w:styleId="3AD95EA3987442D08538A38AEA7C97CC">
    <w:name w:val="3AD95EA3987442D08538A38AEA7C97CC"/>
    <w:rsid w:val="005A45BA"/>
  </w:style>
  <w:style w:type="paragraph" w:customStyle="1" w:styleId="751A02BF8E6F4DD784B0579F270300E0">
    <w:name w:val="751A02BF8E6F4DD784B0579F270300E0"/>
    <w:rsid w:val="005A45BA"/>
  </w:style>
  <w:style w:type="paragraph" w:customStyle="1" w:styleId="2B47AF3D3C31429F96814FE7AA6F206B">
    <w:name w:val="2B47AF3D3C31429F96814FE7AA6F206B"/>
    <w:rsid w:val="005A45BA"/>
  </w:style>
  <w:style w:type="paragraph" w:customStyle="1" w:styleId="806D9ED50BA143FFAD2642B59DEC0F73">
    <w:name w:val="806D9ED50BA143FFAD2642B59DEC0F73"/>
    <w:rsid w:val="005A45BA"/>
  </w:style>
  <w:style w:type="paragraph" w:customStyle="1" w:styleId="61D1B4F54A6C4DE992AF5F617683EDD7">
    <w:name w:val="61D1B4F54A6C4DE992AF5F617683EDD7"/>
    <w:rsid w:val="005A45BA"/>
  </w:style>
  <w:style w:type="paragraph" w:customStyle="1" w:styleId="85E49F2E5E8D4B69B8EB0513CB0E39C1">
    <w:name w:val="85E49F2E5E8D4B69B8EB0513CB0E39C1"/>
    <w:rsid w:val="005A45BA"/>
  </w:style>
  <w:style w:type="paragraph" w:customStyle="1" w:styleId="511602CFBA96424EAD4AAAAF35D0DFA3">
    <w:name w:val="511602CFBA96424EAD4AAAAF35D0DFA3"/>
    <w:rsid w:val="00142A07"/>
  </w:style>
  <w:style w:type="paragraph" w:customStyle="1" w:styleId="53AB0293BD074214A2EC7E4EBB00D5DC">
    <w:name w:val="53AB0293BD074214A2EC7E4EBB00D5DC"/>
    <w:rsid w:val="00142A07"/>
  </w:style>
  <w:style w:type="paragraph" w:customStyle="1" w:styleId="4074C2E8D36F44AF818A32F881313B26">
    <w:name w:val="4074C2E8D36F44AF818A32F881313B26"/>
    <w:rsid w:val="00142A07"/>
  </w:style>
  <w:style w:type="paragraph" w:customStyle="1" w:styleId="F989644F810E468D92B1249F06A6FF7A">
    <w:name w:val="F989644F810E468D92B1249F06A6FF7A"/>
    <w:rsid w:val="00142A07"/>
  </w:style>
  <w:style w:type="paragraph" w:customStyle="1" w:styleId="7465CD719AC04B5A99F4005CF0EBCBE0">
    <w:name w:val="7465CD719AC04B5A99F4005CF0EBCBE0"/>
    <w:rsid w:val="00142A07"/>
  </w:style>
  <w:style w:type="paragraph" w:customStyle="1" w:styleId="B2430D576D504983BA071B7C7F8D83B7">
    <w:name w:val="B2430D576D504983BA071B7C7F8D83B7"/>
    <w:rsid w:val="00142A07"/>
  </w:style>
  <w:style w:type="paragraph" w:customStyle="1" w:styleId="CB9BC10DB5314DBEA9CDA2FB23A654E4">
    <w:name w:val="CB9BC10DB5314DBEA9CDA2FB23A654E4"/>
    <w:rsid w:val="00142A07"/>
  </w:style>
  <w:style w:type="paragraph" w:customStyle="1" w:styleId="14313F51E8594CF69EF33B12220199D0">
    <w:name w:val="14313F51E8594CF69EF33B12220199D0"/>
    <w:rsid w:val="00142A07"/>
  </w:style>
  <w:style w:type="paragraph" w:customStyle="1" w:styleId="0DA9A661C4994A29B6F756CD5C782901">
    <w:name w:val="0DA9A661C4994A29B6F756CD5C782901"/>
    <w:rsid w:val="00142A07"/>
  </w:style>
  <w:style w:type="paragraph" w:customStyle="1" w:styleId="FEF7B66FBC1D4D85871B781A37127419">
    <w:name w:val="FEF7B66FBC1D4D85871B781A37127419"/>
    <w:rsid w:val="00142A07"/>
  </w:style>
  <w:style w:type="paragraph" w:customStyle="1" w:styleId="4921948A7776444389A5E60D9160A4A9">
    <w:name w:val="4921948A7776444389A5E60D9160A4A9"/>
    <w:rsid w:val="00142A07"/>
  </w:style>
  <w:style w:type="paragraph" w:customStyle="1" w:styleId="9C1AD5859F7A4C65AB660E7A5D60E8EB">
    <w:name w:val="9C1AD5859F7A4C65AB660E7A5D60E8EB"/>
    <w:rsid w:val="00142A07"/>
  </w:style>
  <w:style w:type="paragraph" w:customStyle="1" w:styleId="DAA11674E73940FF915803DC816E0127">
    <w:name w:val="DAA11674E73940FF915803DC816E0127"/>
    <w:rsid w:val="00142A07"/>
  </w:style>
  <w:style w:type="paragraph" w:customStyle="1" w:styleId="37CED3793F22474281FFB6D21E1829CF">
    <w:name w:val="37CED3793F22474281FFB6D21E1829CF"/>
    <w:rsid w:val="00142A07"/>
  </w:style>
  <w:style w:type="paragraph" w:customStyle="1" w:styleId="1CA2F8ECD1404CDEAA316DF7F45A9CC4">
    <w:name w:val="1CA2F8ECD1404CDEAA316DF7F45A9CC4"/>
    <w:rsid w:val="00142A07"/>
  </w:style>
  <w:style w:type="paragraph" w:customStyle="1" w:styleId="172D3EF925D14E6285B4440DE1CFE491">
    <w:name w:val="172D3EF925D14E6285B4440DE1CFE491"/>
    <w:rsid w:val="00142A07"/>
  </w:style>
  <w:style w:type="paragraph" w:customStyle="1" w:styleId="5B6FFB1D854149648F6D8E40A10502D0">
    <w:name w:val="5B6FFB1D854149648F6D8E40A10502D0"/>
    <w:rsid w:val="00142A07"/>
  </w:style>
  <w:style w:type="paragraph" w:customStyle="1" w:styleId="D08885227EAB4E30AF000B547420AAC8">
    <w:name w:val="D08885227EAB4E30AF000B547420AAC8"/>
    <w:rsid w:val="00142A07"/>
  </w:style>
  <w:style w:type="paragraph" w:customStyle="1" w:styleId="96D29B0757C74FFD819E49A3BC52F44D">
    <w:name w:val="96D29B0757C74FFD819E49A3BC52F44D"/>
    <w:rsid w:val="00142A07"/>
  </w:style>
  <w:style w:type="paragraph" w:customStyle="1" w:styleId="4CB04B35AF394434AA66D2C669217C84">
    <w:name w:val="4CB04B35AF394434AA66D2C669217C84"/>
    <w:rsid w:val="00142A07"/>
  </w:style>
  <w:style w:type="paragraph" w:customStyle="1" w:styleId="75AE9EE17493427C87449E31F0BCE024">
    <w:name w:val="75AE9EE17493427C87449E31F0BCE024"/>
    <w:rsid w:val="00142A07"/>
  </w:style>
  <w:style w:type="paragraph" w:customStyle="1" w:styleId="8399B55AD36F4CBFA6F2AF22FE90ABA1">
    <w:name w:val="8399B55AD36F4CBFA6F2AF22FE90ABA1"/>
    <w:rsid w:val="00142A07"/>
  </w:style>
  <w:style w:type="paragraph" w:customStyle="1" w:styleId="4F103ED81319437F85518F265D035490">
    <w:name w:val="4F103ED81319437F85518F265D035490"/>
    <w:rsid w:val="00142A07"/>
  </w:style>
  <w:style w:type="paragraph" w:customStyle="1" w:styleId="E215EDB8AAED491E8808CC10954A0970">
    <w:name w:val="E215EDB8AAED491E8808CC10954A0970"/>
    <w:rsid w:val="00142A07"/>
  </w:style>
  <w:style w:type="paragraph" w:customStyle="1" w:styleId="4870C29DD0D24F16A8256EABCE4B2CF2">
    <w:name w:val="4870C29DD0D24F16A8256EABCE4B2CF2"/>
    <w:rsid w:val="00142A07"/>
  </w:style>
  <w:style w:type="paragraph" w:customStyle="1" w:styleId="C9F6067E5AC249BCB3B361C8F5214148">
    <w:name w:val="C9F6067E5AC249BCB3B361C8F5214148"/>
    <w:rsid w:val="00142A07"/>
  </w:style>
  <w:style w:type="paragraph" w:customStyle="1" w:styleId="07F945A292004934A847D346041F183B">
    <w:name w:val="07F945A292004934A847D346041F183B"/>
    <w:rsid w:val="00142A07"/>
  </w:style>
  <w:style w:type="paragraph" w:customStyle="1" w:styleId="DB47B900D65E4A5187A26313E663130D">
    <w:name w:val="DB47B900D65E4A5187A26313E663130D"/>
    <w:rsid w:val="00142A07"/>
  </w:style>
  <w:style w:type="paragraph" w:customStyle="1" w:styleId="977FB611A6194F9ABD0EC6935B44CB90">
    <w:name w:val="977FB611A6194F9ABD0EC6935B44CB90"/>
    <w:rsid w:val="00142A07"/>
  </w:style>
  <w:style w:type="paragraph" w:customStyle="1" w:styleId="968A4ECAA3BD4D1992392E7828EEF04E">
    <w:name w:val="968A4ECAA3BD4D1992392E7828EEF04E"/>
    <w:rsid w:val="00142A07"/>
  </w:style>
  <w:style w:type="paragraph" w:customStyle="1" w:styleId="845D3BC500054023AA952C90CB8A2941">
    <w:name w:val="845D3BC500054023AA952C90CB8A2941"/>
    <w:rsid w:val="00142A07"/>
  </w:style>
  <w:style w:type="paragraph" w:customStyle="1" w:styleId="A498DDC170ED431DAE1D34C03ACA7471">
    <w:name w:val="A498DDC170ED431DAE1D34C03ACA7471"/>
    <w:rsid w:val="00142A07"/>
  </w:style>
  <w:style w:type="paragraph" w:customStyle="1" w:styleId="7F43A2D107554121ABBB4F61F9676A97">
    <w:name w:val="7F43A2D107554121ABBB4F61F9676A97"/>
    <w:rsid w:val="00142A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GRDF">
      <a:dk1>
        <a:sysClr val="windowText" lastClr="000000"/>
      </a:dk1>
      <a:lt1>
        <a:srgbClr val="FFFFFF"/>
      </a:lt1>
      <a:dk2>
        <a:srgbClr val="662483"/>
      </a:dk2>
      <a:lt2>
        <a:srgbClr val="CCCCC6"/>
      </a:lt2>
      <a:accent1>
        <a:srgbClr val="0053A1"/>
      </a:accent1>
      <a:accent2>
        <a:srgbClr val="009BC4"/>
      </a:accent2>
      <a:accent3>
        <a:srgbClr val="00B1AF"/>
      </a:accent3>
      <a:accent4>
        <a:srgbClr val="71B857"/>
      </a:accent4>
      <a:accent5>
        <a:srgbClr val="FAB200"/>
      </a:accent5>
      <a:accent6>
        <a:srgbClr val="9796A3"/>
      </a:accent6>
      <a:hlink>
        <a:srgbClr val="000000"/>
      </a:hlink>
      <a:folHlink>
        <a:srgbClr val="000000"/>
      </a:folHlink>
    </a:clrScheme>
    <a:fontScheme name="GRDF">
      <a:majorFont>
        <a:latin typeface="Avenir LT Std 65 Medium"/>
        <a:ea typeface=""/>
        <a:cs typeface=""/>
      </a:majorFont>
      <a:minorFont>
        <a:latin typeface="Avenir LT Std 55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ED312BFCF24444BB0E870F6479F8B3" ma:contentTypeVersion="14" ma:contentTypeDescription="Crée un document." ma:contentTypeScope="" ma:versionID="192ea9b455be761f859580546f5cb125">
  <xsd:schema xmlns:xsd="http://www.w3.org/2001/XMLSchema" xmlns:xs="http://www.w3.org/2001/XMLSchema" xmlns:p="http://schemas.microsoft.com/office/2006/metadata/properties" xmlns:ns2="6c4e9469-a5c0-4f19-af6c-ecbacab43d6e" xmlns:ns3="http://schemas.microsoft.com/sharepoint/v3/fields" xmlns:ns4="c028e0c7-1c3b-4ecf-94a5-acc865a94ef1" targetNamespace="http://schemas.microsoft.com/office/2006/metadata/properties" ma:root="true" ma:fieldsID="5bcdc4d7c72aa5cfe863d930c0d28ca8" ns2:_="" ns3:_="" ns4:_="">
    <xsd:import namespace="6c4e9469-a5c0-4f19-af6c-ecbacab43d6e"/>
    <xsd:import namespace="http://schemas.microsoft.com/sharepoint/v3/fields"/>
    <xsd:import namespace="c028e0c7-1c3b-4ecf-94a5-acc865a94ef1"/>
    <xsd:element name="properties">
      <xsd:complexType>
        <xsd:sequence>
          <xsd:element name="documentManagement">
            <xsd:complexType>
              <xsd:all>
                <xsd:element ref="ns2:MediaServiceMetadata" minOccurs="0"/>
                <xsd:element ref="ns2:MediaServiceFastMetadata" minOccurs="0"/>
                <xsd:element ref="ns3:_Status" minOccurs="0"/>
                <xsd:element ref="ns3:_Version"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e9469-a5c0-4f19-af6c-ecbacab43d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4af1597c-64df-45bd-95e0-bee9447d8d2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0" nillable="true" ma:displayName="État" ma:default="Non commencé" ma:internalName="_Status">
      <xsd:simpleType>
        <xsd:union memberTypes="dms:Text">
          <xsd:simpleType>
            <xsd:restriction base="dms:Choice">
              <xsd:enumeration value="Non commencé"/>
              <xsd:enumeration value="Brouillon"/>
              <xsd:enumeration value="Révisé"/>
              <xsd:enumeration value="Planifié"/>
              <xsd:enumeration value="Publié"/>
              <xsd:enumeration value="Final"/>
              <xsd:enumeration value="Date d'expiration"/>
            </xsd:restriction>
          </xsd:simpleType>
        </xsd:union>
      </xsd:simpleType>
    </xsd:element>
    <xsd:element name="_Version" ma:index="11" nillable="true" ma:displayName="Version" ma:internalName="_Ver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28e0c7-1c3b-4ecf-94a5-acc865a94ef1"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b610d7f4-78f3-496e-aad9-318c636bfeb0}" ma:internalName="TaxCatchAll" ma:showField="CatchAllData" ma:web="c028e0c7-1c3b-4ecf-94a5-acc865a94e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État"/>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Status xmlns="http://schemas.microsoft.com/sharepoint/v3/fields">Non commencé</_Status>
    <TaxCatchAll xmlns="c028e0c7-1c3b-4ecf-94a5-acc865a94ef1" xsi:nil="true"/>
    <lcf76f155ced4ddcb4097134ff3c332f xmlns="6c4e9469-a5c0-4f19-af6c-ecbacab43d6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2D8D2C-6752-44E1-BF02-D3E1B7E4D10D}"/>
</file>

<file path=customXml/itemProps2.xml><?xml version="1.0" encoding="utf-8"?>
<ds:datastoreItem xmlns:ds="http://schemas.openxmlformats.org/officeDocument/2006/customXml" ds:itemID="{A5D4761E-9F51-45A1-B94D-0AB7A4DA409B}">
  <ds:schemaRefs>
    <ds:schemaRef ds:uri="http://schemas.openxmlformats.org/officeDocument/2006/bibliography"/>
  </ds:schemaRefs>
</ds:datastoreItem>
</file>

<file path=customXml/itemProps3.xml><?xml version="1.0" encoding="utf-8"?>
<ds:datastoreItem xmlns:ds="http://schemas.openxmlformats.org/officeDocument/2006/customXml" ds:itemID="{37F1F9E9-3D8A-4C3F-9764-1FAE8A22462F}">
  <ds:schemaRefs>
    <ds:schemaRef ds:uri="http://schemas.microsoft.com/office/2006/metadata/properties"/>
    <ds:schemaRef ds:uri="http://schemas.microsoft.com/office/2006/documentManagement/types"/>
    <ds:schemaRef ds:uri="http://purl.org/dc/elements/1.1/"/>
    <ds:schemaRef ds:uri="c028e0c7-1c3b-4ecf-94a5-acc865a94ef1"/>
    <ds:schemaRef ds:uri="http://schemas.microsoft.com/sharepoint/v3/fields"/>
    <ds:schemaRef ds:uri="http://purl.org/dc/dcmitype/"/>
    <ds:schemaRef ds:uri="http://purl.org/dc/terms/"/>
    <ds:schemaRef ds:uri="http://schemas.microsoft.com/office/infopath/2007/PartnerControls"/>
    <ds:schemaRef ds:uri="http://schemas.openxmlformats.org/package/2006/metadata/core-properties"/>
    <ds:schemaRef ds:uri="6c4e9469-a5c0-4f19-af6c-ecbacab43d6e"/>
    <ds:schemaRef ds:uri="http://www.w3.org/XML/1998/namespace"/>
  </ds:schemaRefs>
</ds:datastoreItem>
</file>

<file path=customXml/itemProps4.xml><?xml version="1.0" encoding="utf-8"?>
<ds:datastoreItem xmlns:ds="http://schemas.openxmlformats.org/officeDocument/2006/customXml" ds:itemID="{5D283DA8-B7BD-4509-9CAB-8772BC185D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GRDF_entete</Template>
  <TotalTime>12</TotalTime>
  <Pages>2</Pages>
  <Words>894</Words>
  <Characters>4920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GRDF</vt:lpstr>
    </vt:vector>
  </TitlesOfParts>
  <Manager>GRDF</Manager>
  <Company>GRDF</Company>
  <LinksUpToDate>false</LinksUpToDate>
  <CharactersWithSpaces>5803</CharactersWithSpaces>
  <SharedDoc>false</SharedDoc>
  <HLinks>
    <vt:vector size="18" baseType="variant">
      <vt:variant>
        <vt:i4>4325500</vt:i4>
      </vt:variant>
      <vt:variant>
        <vt:i4>42</vt:i4>
      </vt:variant>
      <vt:variant>
        <vt:i4>0</vt:i4>
      </vt:variant>
      <vt:variant>
        <vt:i4>5</vt:i4>
      </vt:variant>
      <vt:variant>
        <vt:lpwstr>mailto:protectiondesdonnees@grdf.fr</vt:lpwstr>
      </vt:variant>
      <vt:variant>
        <vt:lpwstr/>
      </vt:variant>
      <vt:variant>
        <vt:i4>1572908</vt:i4>
      </vt:variant>
      <vt:variant>
        <vt:i4>27</vt:i4>
      </vt:variant>
      <vt:variant>
        <vt:i4>0</vt:i4>
      </vt:variant>
      <vt:variant>
        <vt:i4>5</vt:i4>
      </vt:variant>
      <vt:variant>
        <vt:lpwstr>mailto:equipe-grdf-adict@grdf.fr</vt:lpwstr>
      </vt:variant>
      <vt:variant>
        <vt:lpwstr/>
      </vt:variant>
      <vt:variant>
        <vt:i4>1572908</vt:i4>
      </vt:variant>
      <vt:variant>
        <vt:i4>24</vt:i4>
      </vt:variant>
      <vt:variant>
        <vt:i4>0</vt:i4>
      </vt:variant>
      <vt:variant>
        <vt:i4>5</vt:i4>
      </vt:variant>
      <vt:variant>
        <vt:lpwstr>mailto:equipe-grdf-adict@grdf.fr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GRDF</dc:title>
  <dc:subject>GRDF</dc:subject>
  <dc:creator>MA3012</dc:creator>
  <cp:keywords/>
  <dc:description/>
  <cp:lastModifiedBy>MONNET Nathan</cp:lastModifiedBy>
  <cp:revision>14</cp:revision>
  <cp:lastPrinted>2019-10-09T14:25:00Z</cp:lastPrinted>
  <dcterms:created xsi:type="dcterms:W3CDTF">2020-05-05T15:28:00Z</dcterms:created>
  <dcterms:modified xsi:type="dcterms:W3CDTF">2024-04-30T06:53:00Z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0x0101009FED312BFCF24444BB0E870F6479F8B3</vt:lpwstr>
  </property>
  <property fmtid="{D5CDD505-2E9C-101B-9397-08002B2CF9AE}" pid="4" name="docLang">
    <vt:lpwstr>fr</vt:lpwstr>
  </property>
  <property fmtid="{D5CDD505-2E9C-101B-9397-08002B2CF9AE}" pid="5" name="MediaServiceImageTags">
    <vt:lpwstr/>
  </property>
</Properties>
</file>